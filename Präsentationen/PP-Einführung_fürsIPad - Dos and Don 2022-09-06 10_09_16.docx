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CF2AE" w14:textId="77777777" w:rsidR="00F84702" w:rsidRPr="00960C8D" w:rsidRDefault="00F84702" w:rsidP="00F84702">
      <w:pPr>
        <w:keepNext/>
        <w:spacing w:before="240" w:after="60" w:line="240" w:lineRule="auto"/>
        <w:outlineLvl w:val="0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  <w:t>Übung 1 - Titelfolie, Schriftfarbe, Objekte</w:t>
      </w:r>
    </w:p>
    <w:p w14:paraId="6F56B46E" w14:textId="77777777" w:rsidR="00F84702" w:rsidRPr="00960C8D" w:rsidRDefault="00F84702" w:rsidP="00F84702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6C54DB24" w14:textId="77777777" w:rsidR="00F84702" w:rsidRPr="00960C8D" w:rsidRDefault="00F84702" w:rsidP="00F84702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>Starten Sie die App PowerPoint mit einer leeren Präsentation.</w:t>
      </w:r>
    </w:p>
    <w:p w14:paraId="0E67E599" w14:textId="77777777" w:rsidR="00F84702" w:rsidRPr="00960C8D" w:rsidRDefault="00F84702" w:rsidP="00F84702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>Durch das Anklicken eines Feldes (Objektes) können Sie einen Text eingeben.</w:t>
      </w:r>
    </w:p>
    <w:p w14:paraId="42DFD940" w14:textId="77777777" w:rsidR="00F84702" w:rsidRPr="00960C8D" w:rsidRDefault="00F84702" w:rsidP="00F84702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>Schreiben Sie die Texte aus der unten abgebildeten Folie ab. Sie müssten dann das folgende Ergebnis sehen:</w:t>
      </w:r>
    </w:p>
    <w:p w14:paraId="230B7DEE" w14:textId="6EB01A45" w:rsidR="001B5D95" w:rsidRDefault="00F84702">
      <w:r w:rsidRPr="00960C8D">
        <w:rPr>
          <w:rFonts w:ascii="Arial" w:eastAsia="Times New Roman" w:hAnsi="Arial" w:cs="Times New Roman"/>
          <w:noProof/>
          <w:lang w:eastAsia="de-DE"/>
        </w:rPr>
        <w:drawing>
          <wp:anchor distT="0" distB="0" distL="114300" distR="114300" simplePos="0" relativeHeight="251658248" behindDoc="0" locked="0" layoutInCell="1" allowOverlap="1" wp14:anchorId="52B32557" wp14:editId="3DAC4C47">
            <wp:simplePos x="0" y="0"/>
            <wp:positionH relativeFrom="margin">
              <wp:posOffset>0</wp:posOffset>
            </wp:positionH>
            <wp:positionV relativeFrom="paragraph">
              <wp:posOffset>342265</wp:posOffset>
            </wp:positionV>
            <wp:extent cx="6120130" cy="4590415"/>
            <wp:effectExtent l="19050" t="19050" r="13970" b="19685"/>
            <wp:wrapTopAndBottom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0AEAD806" w14:textId="77777777" w:rsidR="001B5D95" w:rsidRDefault="001B5D95"/>
    <w:p w14:paraId="3F80ECB2" w14:textId="77777777" w:rsidR="00410552" w:rsidRPr="00960C8D" w:rsidRDefault="00410552" w:rsidP="00410552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Speichern</w:t>
      </w:r>
      <w:r w:rsidRPr="00960C8D">
        <w:rPr>
          <w:rFonts w:ascii="Arial" w:eastAsia="Times New Roman" w:hAnsi="Arial" w:cs="Times New Roman"/>
          <w:lang w:eastAsia="de-DE"/>
        </w:rPr>
        <w:t xml:space="preserve"> Sie die </w:t>
      </w:r>
      <w:r w:rsidRPr="00960C8D">
        <w:rPr>
          <w:rFonts w:ascii="Arial" w:eastAsia="Times New Roman" w:hAnsi="Arial" w:cs="Times New Roman"/>
          <w:b/>
          <w:lang w:eastAsia="de-DE"/>
        </w:rPr>
        <w:t>Datei</w:t>
      </w:r>
      <w:r w:rsidRPr="00960C8D">
        <w:rPr>
          <w:rFonts w:ascii="Arial" w:eastAsia="Times New Roman" w:hAnsi="Arial" w:cs="Times New Roman"/>
          <w:lang w:eastAsia="de-DE"/>
        </w:rPr>
        <w:t xml:space="preserve"> in OneDrive im Schulordner in der entsprechenden Fächerzuordnung.</w:t>
      </w:r>
    </w:p>
    <w:p w14:paraId="3ADAE91A" w14:textId="77777777" w:rsidR="001F1BCF" w:rsidRDefault="001F1BCF"/>
    <w:p w14:paraId="7B2D6914" w14:textId="77777777" w:rsidR="001F1BCF" w:rsidRDefault="001F1BCF"/>
    <w:p w14:paraId="18250DEB" w14:textId="77777777" w:rsidR="001F1BCF" w:rsidRDefault="001F1BCF">
      <w:pPr>
        <w:sectPr w:rsidR="001F1BCF" w:rsidSect="001F1BC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2679" w:right="1417" w:bottom="851" w:left="1417" w:header="708" w:footer="708" w:gutter="0"/>
          <w:cols w:space="708"/>
          <w:titlePg/>
          <w:docGrid w:linePitch="360"/>
        </w:sectPr>
      </w:pPr>
    </w:p>
    <w:p w14:paraId="10792893" w14:textId="77777777" w:rsidR="00312E9B" w:rsidRPr="00960C8D" w:rsidRDefault="00312E9B" w:rsidP="00312E9B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lastRenderedPageBreak/>
        <w:t>Formatieren</w:t>
      </w:r>
      <w:r w:rsidRPr="00960C8D">
        <w:rPr>
          <w:rFonts w:ascii="Arial" w:eastAsia="Times New Roman" w:hAnsi="Arial" w:cs="Times New Roman"/>
          <w:lang w:eastAsia="de-DE"/>
        </w:rPr>
        <w:t xml:space="preserve"> Sie den </w:t>
      </w:r>
      <w:r w:rsidRPr="00960C8D">
        <w:rPr>
          <w:rFonts w:ascii="Arial" w:eastAsia="Times New Roman" w:hAnsi="Arial" w:cs="Times New Roman"/>
          <w:b/>
          <w:lang w:eastAsia="de-DE"/>
        </w:rPr>
        <w:t>Titel</w:t>
      </w:r>
      <w:r w:rsidRPr="00960C8D">
        <w:rPr>
          <w:rFonts w:ascii="Arial" w:eastAsia="Times New Roman" w:hAnsi="Arial" w:cs="Times New Roman"/>
          <w:lang w:eastAsia="de-DE"/>
        </w:rPr>
        <w:t xml:space="preserve"> (Richtig bewerben) </w:t>
      </w:r>
      <w:r w:rsidRPr="00960C8D">
        <w:rPr>
          <w:rFonts w:ascii="Arial" w:eastAsia="Times New Roman" w:hAnsi="Arial" w:cs="Times New Roman"/>
          <w:i/>
          <w:lang w:eastAsia="de-DE"/>
        </w:rPr>
        <w:t>fett</w:t>
      </w:r>
      <w:r w:rsidRPr="00960C8D">
        <w:rPr>
          <w:rFonts w:ascii="Arial" w:eastAsia="Times New Roman" w:hAnsi="Arial" w:cs="Times New Roman"/>
          <w:lang w:eastAsia="de-DE"/>
        </w:rPr>
        <w:t>!</w:t>
      </w:r>
    </w:p>
    <w:p w14:paraId="13164C79" w14:textId="2B500D76" w:rsidR="00312E9B" w:rsidRPr="00960C8D" w:rsidRDefault="00312E9B" w:rsidP="00312E9B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Formatieren</w:t>
      </w:r>
      <w:r w:rsidRPr="00960C8D">
        <w:rPr>
          <w:rFonts w:ascii="Arial" w:eastAsia="Times New Roman" w:hAnsi="Arial" w:cs="Times New Roman"/>
          <w:lang w:eastAsia="de-DE"/>
        </w:rPr>
        <w:t xml:space="preserve"> Sie den </w:t>
      </w:r>
      <w:r w:rsidRPr="00960C8D">
        <w:rPr>
          <w:rFonts w:ascii="Arial" w:eastAsia="Times New Roman" w:hAnsi="Arial" w:cs="Times New Roman"/>
          <w:b/>
          <w:lang w:eastAsia="de-DE"/>
        </w:rPr>
        <w:t>Untertitel</w:t>
      </w:r>
      <w:r w:rsidRPr="00960C8D">
        <w:rPr>
          <w:rFonts w:ascii="Arial" w:eastAsia="Times New Roman" w:hAnsi="Arial" w:cs="Times New Roman"/>
          <w:lang w:eastAsia="de-DE"/>
        </w:rPr>
        <w:t xml:space="preserve"> (Dos and ...) </w:t>
      </w:r>
      <w:r w:rsidRPr="00960C8D">
        <w:rPr>
          <w:rFonts w:ascii="Arial" w:eastAsia="Times New Roman" w:hAnsi="Arial" w:cs="Times New Roman"/>
          <w:i/>
          <w:lang w:eastAsia="de-DE"/>
        </w:rPr>
        <w:t>kursiv!</w:t>
      </w:r>
    </w:p>
    <w:p w14:paraId="598072DB" w14:textId="196073EF" w:rsidR="00312E9B" w:rsidRPr="00960C8D" w:rsidRDefault="00312E9B" w:rsidP="00312E9B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Formatieren</w:t>
      </w:r>
      <w:r w:rsidRPr="00960C8D">
        <w:rPr>
          <w:rFonts w:ascii="Arial" w:eastAsia="Times New Roman" w:hAnsi="Arial" w:cs="Times New Roman"/>
          <w:lang w:eastAsia="de-DE"/>
        </w:rPr>
        <w:t xml:space="preserve"> Sie den </w:t>
      </w:r>
      <w:r w:rsidRPr="00960C8D">
        <w:rPr>
          <w:rFonts w:ascii="Arial" w:eastAsia="Times New Roman" w:hAnsi="Arial" w:cs="Times New Roman"/>
          <w:b/>
          <w:lang w:eastAsia="de-DE"/>
        </w:rPr>
        <w:t>Titel</w:t>
      </w:r>
      <w:r w:rsidRPr="00960C8D">
        <w:rPr>
          <w:rFonts w:ascii="Arial" w:eastAsia="Times New Roman" w:hAnsi="Arial" w:cs="Times New Roman"/>
          <w:lang w:eastAsia="de-DE"/>
        </w:rPr>
        <w:t xml:space="preserve"> mit </w:t>
      </w:r>
      <w:r w:rsidRPr="00960C8D">
        <w:rPr>
          <w:rFonts w:ascii="Arial" w:eastAsia="Times New Roman" w:hAnsi="Arial" w:cs="Times New Roman"/>
          <w:i/>
          <w:lang w:eastAsia="de-DE"/>
        </w:rPr>
        <w:t>blauer Schriftfarbe</w:t>
      </w:r>
      <w:r w:rsidRPr="00960C8D">
        <w:rPr>
          <w:rFonts w:ascii="Arial" w:eastAsia="Times New Roman" w:hAnsi="Arial" w:cs="Times New Roman"/>
          <w:lang w:eastAsia="de-DE"/>
        </w:rPr>
        <w:t xml:space="preserve"> (</w:t>
      </w:r>
      <w:r w:rsidRPr="00960C8D">
        <w:rPr>
          <w:rFonts w:ascii="Arial" w:eastAsia="Times New Roman" w:hAnsi="Arial" w:cs="Times New Roman"/>
          <w:i/>
          <w:lang w:eastAsia="de-DE"/>
        </w:rPr>
        <w:t>Start</w:t>
      </w:r>
      <w:r w:rsidRPr="00960C8D">
        <w:rPr>
          <w:rFonts w:ascii="Arial" w:eastAsia="Times New Roman" w:hAnsi="Arial" w:cs="Times New Roman"/>
          <w:lang w:eastAsia="de-DE"/>
        </w:rPr>
        <w:t xml:space="preserve"> </w:t>
      </w:r>
      <w:r w:rsidRPr="00960C8D">
        <w:rPr>
          <w:rFonts w:ascii="Arial" w:eastAsia="Times New Roman" w:hAnsi="Arial" w:cs="Times New Roman"/>
          <w:i/>
          <w:lang w:eastAsia="de-DE"/>
        </w:rPr>
        <w:t>weitere Formatierungen</w:t>
      </w:r>
      <w:r w:rsidRPr="00960C8D">
        <w:rPr>
          <w:rFonts w:ascii="Arial" w:eastAsia="Times New Roman" w:hAnsi="Arial" w:cs="Times New Roman"/>
          <w:lang w:eastAsia="de-DE"/>
        </w:rPr>
        <w:t>)!</w:t>
      </w:r>
    </w:p>
    <w:p w14:paraId="2FC31E8A" w14:textId="244C5113" w:rsidR="00312E9B" w:rsidRPr="00960C8D" w:rsidRDefault="009452A3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1" behindDoc="0" locked="0" layoutInCell="0" allowOverlap="1" wp14:anchorId="52C3FBFC" wp14:editId="2047C485">
                <wp:simplePos x="0" y="0"/>
                <wp:positionH relativeFrom="margin">
                  <wp:posOffset>3253105</wp:posOffset>
                </wp:positionH>
                <wp:positionV relativeFrom="paragraph">
                  <wp:posOffset>32385</wp:posOffset>
                </wp:positionV>
                <wp:extent cx="685800" cy="857250"/>
                <wp:effectExtent l="38100" t="19050" r="19050" b="38100"/>
                <wp:wrapNone/>
                <wp:docPr id="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685800" cy="85725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A788B2" id="Line 4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256.15pt,2.55pt" to="310.15pt,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" o:allowincell="f" strokeweight="3pt">
                <v:stroke endarrow="block"/>
                <o:lock v:ext="edit" shapetype="f"/>
                <w10:wrap anchorx="margin"/>
              </v:line>
            </w:pict>
          </mc:Fallback>
        </mc:AlternateContent>
      </w:r>
      <w:r w:rsidR="00312E9B" w:rsidRPr="00960C8D">
        <w:rPr>
          <w:rFonts w:ascii="Arial" w:eastAsia="Times New Roman" w:hAnsi="Arial" w:cs="Times New Roman"/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38A93544" wp14:editId="7D083273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6120130" cy="4590415"/>
            <wp:effectExtent l="19050" t="19050" r="13970" b="19685"/>
            <wp:wrapTopAndBottom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E8BDC36" w14:textId="6CBB9D44" w:rsidR="009452A3" w:rsidRDefault="009452A3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307C0F01" w14:textId="2E38D253" w:rsidR="009452A3" w:rsidRDefault="009452A3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6B776BF2" w14:textId="4CD4A8DC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2B248F68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349E53DC" w14:textId="7A23DE1D" w:rsidR="00312E9B" w:rsidRPr="00960C8D" w:rsidRDefault="00312E9B" w:rsidP="00312E9B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Anmerkung: Alle Folien in </w:t>
      </w:r>
      <w:r w:rsidR="003F23F4" w:rsidRPr="00960C8D">
        <w:rPr>
          <w:rFonts w:ascii="Arial" w:eastAsia="Times New Roman" w:hAnsi="Arial" w:cs="Times New Roman"/>
          <w:lang w:eastAsia="de-DE"/>
        </w:rPr>
        <w:t>PowerPoint</w:t>
      </w:r>
      <w:r w:rsidRPr="00960C8D">
        <w:rPr>
          <w:rFonts w:ascii="Arial" w:eastAsia="Times New Roman" w:hAnsi="Arial" w:cs="Times New Roman"/>
          <w:lang w:eastAsia="de-DE"/>
        </w:rPr>
        <w:t xml:space="preserve"> bestehen aus verschiedenen Objekten, hier sind es die </w:t>
      </w:r>
      <w:r w:rsidRPr="00960C8D">
        <w:rPr>
          <w:rFonts w:ascii="Arial" w:eastAsia="Times New Roman" w:hAnsi="Arial" w:cs="Times New Roman"/>
          <w:b/>
          <w:lang w:eastAsia="de-DE"/>
        </w:rPr>
        <w:t>Objekte</w:t>
      </w:r>
      <w:r w:rsidRPr="00960C8D">
        <w:rPr>
          <w:rFonts w:ascii="Arial" w:eastAsia="Times New Roman" w:hAnsi="Arial" w:cs="Times New Roman"/>
          <w:lang w:eastAsia="de-DE"/>
        </w:rPr>
        <w:t xml:space="preserve"> </w:t>
      </w:r>
      <w:r w:rsidRPr="00960C8D">
        <w:rPr>
          <w:rFonts w:ascii="Arial" w:eastAsia="Times New Roman" w:hAnsi="Arial" w:cs="Times New Roman"/>
          <w:i/>
          <w:lang w:eastAsia="de-DE"/>
        </w:rPr>
        <w:t>Titel</w:t>
      </w:r>
      <w:r w:rsidRPr="00960C8D">
        <w:rPr>
          <w:rFonts w:ascii="Arial" w:eastAsia="Times New Roman" w:hAnsi="Arial" w:cs="Times New Roman"/>
          <w:lang w:eastAsia="de-DE"/>
        </w:rPr>
        <w:t xml:space="preserve"> und </w:t>
      </w:r>
      <w:r w:rsidRPr="00960C8D">
        <w:rPr>
          <w:rFonts w:ascii="Arial" w:eastAsia="Times New Roman" w:hAnsi="Arial" w:cs="Times New Roman"/>
          <w:i/>
          <w:lang w:eastAsia="de-DE"/>
        </w:rPr>
        <w:t>Untertitel</w:t>
      </w:r>
      <w:r w:rsidRPr="00960C8D">
        <w:rPr>
          <w:rFonts w:ascii="Arial" w:eastAsia="Times New Roman" w:hAnsi="Arial" w:cs="Times New Roman"/>
          <w:lang w:eastAsia="de-DE"/>
        </w:rPr>
        <w:t xml:space="preserve">. Objekte können auch </w:t>
      </w:r>
      <w:r w:rsidRPr="00960C8D">
        <w:rPr>
          <w:rFonts w:ascii="Arial" w:eastAsia="Times New Roman" w:hAnsi="Arial" w:cs="Times New Roman"/>
          <w:i/>
          <w:lang w:eastAsia="de-DE"/>
        </w:rPr>
        <w:t>Textfelder</w:t>
      </w:r>
      <w:r w:rsidRPr="00960C8D">
        <w:rPr>
          <w:rFonts w:ascii="Arial" w:eastAsia="Times New Roman" w:hAnsi="Arial" w:cs="Times New Roman"/>
          <w:lang w:eastAsia="de-DE"/>
        </w:rPr>
        <w:t xml:space="preserve">, </w:t>
      </w:r>
      <w:r w:rsidRPr="00960C8D">
        <w:rPr>
          <w:rFonts w:ascii="Arial" w:eastAsia="Times New Roman" w:hAnsi="Arial" w:cs="Times New Roman"/>
          <w:i/>
          <w:lang w:eastAsia="de-DE"/>
        </w:rPr>
        <w:t>Graphiken</w:t>
      </w:r>
      <w:r w:rsidRPr="00960C8D">
        <w:rPr>
          <w:rFonts w:ascii="Arial" w:eastAsia="Times New Roman" w:hAnsi="Arial" w:cs="Times New Roman"/>
          <w:lang w:eastAsia="de-DE"/>
        </w:rPr>
        <w:t>, etc. sein. Merken Sie sich den Begriff gut, wir werden ihn immer wieder brauchen.</w:t>
      </w:r>
    </w:p>
    <w:p w14:paraId="3903F8E9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34C36E59" w14:textId="77777777" w:rsidR="001F2646" w:rsidRDefault="001F2646">
      <w:pPr>
        <w:rPr>
          <w:rFonts w:ascii="Arial" w:eastAsia="Times New Roman" w:hAnsi="Arial" w:cs="Times New Roman"/>
          <w:b/>
          <w:noProof/>
          <w:kern w:val="28"/>
          <w:sz w:val="28"/>
          <w:szCs w:val="20"/>
          <w:lang w:eastAsia="de-DE"/>
        </w:rPr>
      </w:pPr>
      <w:r>
        <w:rPr>
          <w:rFonts w:ascii="Arial" w:eastAsia="Times New Roman" w:hAnsi="Arial" w:cs="Times New Roman"/>
          <w:b/>
          <w:noProof/>
          <w:kern w:val="28"/>
          <w:sz w:val="28"/>
          <w:szCs w:val="20"/>
          <w:lang w:eastAsia="de-DE"/>
        </w:rPr>
        <w:br w:type="page"/>
      </w:r>
    </w:p>
    <w:p w14:paraId="4DA4A8C3" w14:textId="72AB680B" w:rsidR="00312E9B" w:rsidRPr="00960C8D" w:rsidRDefault="00312E9B" w:rsidP="00312E9B">
      <w:pPr>
        <w:keepNext/>
        <w:spacing w:before="240" w:after="60" w:line="240" w:lineRule="auto"/>
        <w:outlineLvl w:val="0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  <w:lastRenderedPageBreak/>
        <w:t>Übung 2 – Folie einfügen und löschen- Aufzählungsfolie</w:t>
      </w:r>
    </w:p>
    <w:p w14:paraId="40EB0FD1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14CA89A3" w14:textId="77777777" w:rsidR="00312E9B" w:rsidRPr="00960C8D" w:rsidRDefault="00312E9B" w:rsidP="00312E9B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Fügen Sie nun eine </w:t>
      </w:r>
      <w:r w:rsidRPr="00960C8D">
        <w:rPr>
          <w:rFonts w:ascii="Arial" w:eastAsia="Times New Roman" w:hAnsi="Arial" w:cs="Times New Roman"/>
          <w:b/>
          <w:lang w:eastAsia="de-DE"/>
        </w:rPr>
        <w:t>neue Folie</w:t>
      </w:r>
      <w:r w:rsidRPr="00960C8D">
        <w:rPr>
          <w:rFonts w:ascii="Arial" w:eastAsia="Times New Roman" w:hAnsi="Arial" w:cs="Times New Roman"/>
          <w:lang w:eastAsia="de-DE"/>
        </w:rPr>
        <w:t xml:space="preserve"> ein (Neue Folie...)</w:t>
      </w:r>
    </w:p>
    <w:p w14:paraId="390EFB58" w14:textId="77777777" w:rsidR="00312E9B" w:rsidRPr="00960C8D" w:rsidRDefault="00312E9B" w:rsidP="00312E9B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Die Folie hat automatisch das </w:t>
      </w:r>
      <w:r w:rsidRPr="00960C8D">
        <w:rPr>
          <w:rFonts w:ascii="Arial" w:eastAsia="Times New Roman" w:hAnsi="Arial" w:cs="Times New Roman"/>
          <w:b/>
          <w:lang w:eastAsia="de-DE"/>
        </w:rPr>
        <w:t>Folienlayout</w:t>
      </w:r>
      <w:r w:rsidRPr="00960C8D">
        <w:rPr>
          <w:rFonts w:ascii="Arial" w:eastAsia="Times New Roman" w:hAnsi="Arial" w:cs="Times New Roman"/>
          <w:lang w:eastAsia="de-DE"/>
        </w:rPr>
        <w:t xml:space="preserve"> </w:t>
      </w:r>
      <w:r w:rsidRPr="00960C8D">
        <w:rPr>
          <w:rFonts w:ascii="Arial" w:eastAsia="Times New Roman" w:hAnsi="Arial" w:cs="Times New Roman"/>
          <w:i/>
          <w:lang w:eastAsia="de-DE"/>
        </w:rPr>
        <w:t>Titel und Inhalt</w:t>
      </w:r>
    </w:p>
    <w:p w14:paraId="0ECD439A" w14:textId="77777777" w:rsidR="00312E9B" w:rsidRPr="00960C8D" w:rsidRDefault="00312E9B" w:rsidP="00312E9B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Fügen Sie nun eine weitere </w:t>
      </w:r>
      <w:r w:rsidRPr="00960C8D">
        <w:rPr>
          <w:rFonts w:ascii="Arial" w:eastAsia="Times New Roman" w:hAnsi="Arial" w:cs="Times New Roman"/>
          <w:b/>
          <w:lang w:eastAsia="de-DE"/>
        </w:rPr>
        <w:t>neue Folie</w:t>
      </w:r>
      <w:r w:rsidRPr="00960C8D">
        <w:rPr>
          <w:rFonts w:ascii="Arial" w:eastAsia="Times New Roman" w:hAnsi="Arial" w:cs="Times New Roman"/>
          <w:lang w:eastAsia="de-DE"/>
        </w:rPr>
        <w:t xml:space="preserve"> ein (Menü: Start / Folien/ Neue Folie...)</w:t>
      </w:r>
    </w:p>
    <w:p w14:paraId="73A71C3F" w14:textId="77777777" w:rsidR="00312E9B" w:rsidRPr="00960C8D" w:rsidRDefault="00312E9B" w:rsidP="00312E9B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Wählen Sie das </w:t>
      </w:r>
      <w:r w:rsidRPr="00960C8D">
        <w:rPr>
          <w:rFonts w:ascii="Arial" w:eastAsia="Times New Roman" w:hAnsi="Arial" w:cs="Times New Roman"/>
          <w:b/>
          <w:lang w:eastAsia="de-DE"/>
        </w:rPr>
        <w:t>Folienlayout</w:t>
      </w:r>
      <w:r w:rsidRPr="00960C8D">
        <w:rPr>
          <w:rFonts w:ascii="Arial" w:eastAsia="Times New Roman" w:hAnsi="Arial" w:cs="Times New Roman"/>
          <w:lang w:eastAsia="de-DE"/>
        </w:rPr>
        <w:t xml:space="preserve"> </w:t>
      </w:r>
      <w:r w:rsidRPr="00960C8D">
        <w:rPr>
          <w:rFonts w:ascii="Arial" w:eastAsia="Times New Roman" w:hAnsi="Arial" w:cs="Times New Roman"/>
          <w:i/>
          <w:lang w:eastAsia="de-DE"/>
        </w:rPr>
        <w:t>Titel und zwei Inhalte</w:t>
      </w:r>
      <w:r w:rsidRPr="00960C8D">
        <w:rPr>
          <w:rFonts w:ascii="Arial" w:eastAsia="Times New Roman" w:hAnsi="Arial" w:cs="Times New Roman"/>
          <w:lang w:eastAsia="de-DE"/>
        </w:rPr>
        <w:t xml:space="preserve"> aus.</w:t>
      </w:r>
    </w:p>
    <w:p w14:paraId="6CF38AA7" w14:textId="79AEF118" w:rsidR="00312E9B" w:rsidRPr="00960C8D" w:rsidRDefault="00A868FD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noProof/>
          <w:lang w:eastAsia="de-DE"/>
        </w:rPr>
        <w:drawing>
          <wp:anchor distT="0" distB="0" distL="114300" distR="114300" simplePos="0" relativeHeight="251658244" behindDoc="0" locked="0" layoutInCell="1" allowOverlap="1" wp14:anchorId="1453F7D3" wp14:editId="2E783C5F">
            <wp:simplePos x="0" y="0"/>
            <wp:positionH relativeFrom="column">
              <wp:posOffset>55245</wp:posOffset>
            </wp:positionH>
            <wp:positionV relativeFrom="paragraph">
              <wp:posOffset>163830</wp:posOffset>
            </wp:positionV>
            <wp:extent cx="4559935" cy="4679950"/>
            <wp:effectExtent l="19050" t="19050" r="12065" b="25400"/>
            <wp:wrapTopAndBottom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0" r="24396" b="-3657"/>
                    <a:stretch/>
                  </pic:blipFill>
                  <pic:spPr bwMode="auto">
                    <a:xfrm>
                      <a:off x="0" y="0"/>
                      <a:ext cx="4559935" cy="467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F94CD" w14:textId="14D175B3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368C23E3" w14:textId="18A8EB1E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7CDDDE03" w14:textId="49521B7E" w:rsidR="00312E9B" w:rsidRPr="008D2C51" w:rsidRDefault="00312E9B" w:rsidP="00312E9B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Sie haben nun zwei neue Folien erstellt, insgesamt hat Ihre Präsentation nun drei Folien. Auf der unten abgebildeten Statusleiste sehen Sie die Bezeichnung </w:t>
      </w:r>
      <w:r w:rsidRPr="00960C8D">
        <w:rPr>
          <w:rFonts w:ascii="Arial" w:eastAsia="Times New Roman" w:hAnsi="Arial" w:cs="Times New Roman"/>
          <w:i/>
          <w:lang w:eastAsia="de-DE"/>
        </w:rPr>
        <w:t>Folie 3 von 3</w:t>
      </w:r>
    </w:p>
    <w:p w14:paraId="66EF8660" w14:textId="6FFA4E3B" w:rsidR="00312E9B" w:rsidRPr="00960C8D" w:rsidRDefault="00312E9B" w:rsidP="00312E9B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Löschen</w:t>
      </w:r>
      <w:r w:rsidRPr="00960C8D">
        <w:rPr>
          <w:rFonts w:ascii="Arial" w:eastAsia="Times New Roman" w:hAnsi="Arial" w:cs="Times New Roman"/>
          <w:lang w:eastAsia="de-DE"/>
        </w:rPr>
        <w:t xml:space="preserve"> Sie jetzt bitte die </w:t>
      </w:r>
      <w:r w:rsidRPr="00960C8D">
        <w:rPr>
          <w:rFonts w:ascii="Arial" w:eastAsia="Times New Roman" w:hAnsi="Arial" w:cs="Times New Roman"/>
          <w:b/>
          <w:lang w:eastAsia="de-DE"/>
        </w:rPr>
        <w:t>dritte Folie</w:t>
      </w:r>
      <w:r w:rsidRPr="00960C8D">
        <w:rPr>
          <w:rFonts w:ascii="Arial" w:eastAsia="Times New Roman" w:hAnsi="Arial" w:cs="Times New Roman"/>
          <w:lang w:eastAsia="de-DE"/>
        </w:rPr>
        <w:t xml:space="preserve">. Stellen Sie sicher, dass sie sich auf der dritten Folie befinden (wenn Sie Folie 3 von 3 </w:t>
      </w:r>
      <w:r w:rsidR="003F23F4" w:rsidRPr="00960C8D">
        <w:rPr>
          <w:rFonts w:ascii="Arial" w:eastAsia="Times New Roman" w:hAnsi="Arial" w:cs="Times New Roman"/>
          <w:lang w:eastAsia="de-DE"/>
        </w:rPr>
        <w:t>sehen,</w:t>
      </w:r>
      <w:r w:rsidRPr="00960C8D">
        <w:rPr>
          <w:rFonts w:ascii="Arial" w:eastAsia="Times New Roman" w:hAnsi="Arial" w:cs="Times New Roman"/>
          <w:lang w:eastAsia="de-DE"/>
        </w:rPr>
        <w:t xml:space="preserve"> sind sie richtig).</w:t>
      </w:r>
    </w:p>
    <w:p w14:paraId="0E02EBD7" w14:textId="266B9193" w:rsidR="00312E9B" w:rsidRPr="00960C8D" w:rsidRDefault="00312E9B" w:rsidP="00312E9B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Sie können die Folie nun durch Anklicken und die Auswahl </w:t>
      </w:r>
      <w:r w:rsidRPr="00960C8D">
        <w:rPr>
          <w:rFonts w:ascii="Arial" w:eastAsia="Times New Roman" w:hAnsi="Arial" w:cs="Times New Roman"/>
          <w:b/>
          <w:lang w:eastAsia="de-DE"/>
        </w:rPr>
        <w:t>Löschen</w:t>
      </w:r>
      <w:r w:rsidRPr="00960C8D">
        <w:rPr>
          <w:rFonts w:ascii="Arial" w:eastAsia="Times New Roman" w:hAnsi="Arial" w:cs="Times New Roman"/>
          <w:lang w:eastAsia="de-DE"/>
        </w:rPr>
        <w:t xml:space="preserve"> entfernen.</w:t>
      </w:r>
    </w:p>
    <w:p w14:paraId="211E5E37" w14:textId="37A7D5CB" w:rsidR="00312E9B" w:rsidRPr="00960C8D" w:rsidRDefault="00312E9B" w:rsidP="00312E9B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Sie müssten nun in der </w:t>
      </w:r>
      <w:r w:rsidRPr="00960C8D">
        <w:rPr>
          <w:rFonts w:ascii="Arial" w:eastAsia="Times New Roman" w:hAnsi="Arial" w:cs="Times New Roman"/>
          <w:b/>
          <w:lang w:eastAsia="de-DE"/>
        </w:rPr>
        <w:t>Statusleiste</w:t>
      </w:r>
      <w:r w:rsidRPr="00960C8D">
        <w:rPr>
          <w:rFonts w:ascii="Arial" w:eastAsia="Times New Roman" w:hAnsi="Arial" w:cs="Times New Roman"/>
          <w:lang w:eastAsia="de-DE"/>
        </w:rPr>
        <w:t xml:space="preserve"> </w:t>
      </w:r>
      <w:r w:rsidRPr="00960C8D">
        <w:rPr>
          <w:rFonts w:ascii="Arial" w:eastAsia="Times New Roman" w:hAnsi="Arial" w:cs="Times New Roman"/>
          <w:i/>
          <w:lang w:eastAsia="de-DE"/>
        </w:rPr>
        <w:t>Folie 2 von 2</w:t>
      </w:r>
      <w:r w:rsidRPr="00960C8D">
        <w:rPr>
          <w:rFonts w:ascii="Arial" w:eastAsia="Times New Roman" w:hAnsi="Arial" w:cs="Times New Roman"/>
          <w:lang w:eastAsia="de-DE"/>
        </w:rPr>
        <w:t xml:space="preserve"> stehen haben.</w:t>
      </w:r>
    </w:p>
    <w:p w14:paraId="538D155B" w14:textId="559095A5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6679235E" w14:textId="2606638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Times New Roman" w:eastAsia="Times New Roman" w:hAnsi="Times New Roman" w:cs="Times New Roman"/>
          <w:sz w:val="24"/>
          <w:szCs w:val="20"/>
          <w:lang w:eastAsia="de-DE"/>
        </w:rPr>
        <w:br w:type="page"/>
      </w:r>
    </w:p>
    <w:p w14:paraId="504EA8C9" w14:textId="77777777" w:rsidR="00312E9B" w:rsidRPr="00960C8D" w:rsidRDefault="00312E9B" w:rsidP="00312E9B">
      <w:pPr>
        <w:keepNext/>
        <w:spacing w:before="240" w:after="60" w:line="240" w:lineRule="auto"/>
        <w:outlineLvl w:val="0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  <w:lastRenderedPageBreak/>
        <w:t>Übung 3 – Hintergrund einfügen</w:t>
      </w:r>
    </w:p>
    <w:p w14:paraId="74AE067A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533B5FE5" w14:textId="77777777" w:rsidR="00312E9B" w:rsidRPr="00960C8D" w:rsidRDefault="00312E9B" w:rsidP="00312E9B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Fügen Sie eine </w:t>
      </w:r>
      <w:r w:rsidRPr="00960C8D">
        <w:rPr>
          <w:rFonts w:ascii="Arial" w:eastAsia="Times New Roman" w:hAnsi="Arial" w:cs="Times New Roman"/>
          <w:b/>
          <w:lang w:eastAsia="de-DE"/>
        </w:rPr>
        <w:t>neue Folie</w:t>
      </w:r>
      <w:r w:rsidRPr="00960C8D">
        <w:rPr>
          <w:rFonts w:ascii="Arial" w:eastAsia="Times New Roman" w:hAnsi="Arial" w:cs="Times New Roman"/>
          <w:lang w:eastAsia="de-DE"/>
        </w:rPr>
        <w:t xml:space="preserve"> ein, </w:t>
      </w:r>
      <w:r w:rsidRPr="00960C8D">
        <w:rPr>
          <w:rFonts w:ascii="Arial" w:eastAsia="Times New Roman" w:hAnsi="Arial" w:cs="Times New Roman"/>
          <w:b/>
          <w:lang w:eastAsia="de-DE"/>
        </w:rPr>
        <w:t>Folienlayout</w:t>
      </w:r>
      <w:r w:rsidRPr="00960C8D">
        <w:rPr>
          <w:rFonts w:ascii="Arial" w:eastAsia="Times New Roman" w:hAnsi="Arial" w:cs="Times New Roman"/>
          <w:lang w:eastAsia="de-DE"/>
        </w:rPr>
        <w:t xml:space="preserve">: </w:t>
      </w:r>
      <w:r w:rsidRPr="00960C8D">
        <w:rPr>
          <w:rFonts w:ascii="Arial" w:eastAsia="Times New Roman" w:hAnsi="Arial" w:cs="Times New Roman"/>
          <w:i/>
          <w:lang w:eastAsia="de-DE"/>
        </w:rPr>
        <w:t>Titel und Text!</w:t>
      </w:r>
    </w:p>
    <w:p w14:paraId="27DAAB7C" w14:textId="5B0C40C6" w:rsidR="00312E9B" w:rsidRPr="00960C8D" w:rsidRDefault="00312E9B" w:rsidP="00312E9B">
      <w:pPr>
        <w:numPr>
          <w:ilvl w:val="0"/>
          <w:numId w:val="8"/>
        </w:numPr>
        <w:spacing w:after="0" w:line="240" w:lineRule="auto"/>
        <w:ind w:left="357"/>
        <w:rPr>
          <w:rFonts w:ascii="Arial" w:eastAsia="Times New Roman" w:hAnsi="Arial" w:cs="Arial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Schreiben</w:t>
      </w:r>
      <w:r w:rsidRPr="00960C8D">
        <w:rPr>
          <w:rFonts w:ascii="Arial" w:eastAsia="Times New Roman" w:hAnsi="Arial" w:cs="Times New Roman"/>
          <w:lang w:eastAsia="de-DE"/>
        </w:rPr>
        <w:t xml:space="preserve"> Sie die Folie gemäß der folgenden </w:t>
      </w:r>
      <w:r w:rsidRPr="00960C8D">
        <w:rPr>
          <w:rFonts w:ascii="Arial" w:eastAsia="Times New Roman" w:hAnsi="Arial" w:cs="Times New Roman"/>
          <w:b/>
          <w:lang w:eastAsia="de-DE"/>
        </w:rPr>
        <w:t>Vorlage</w:t>
      </w:r>
      <w:r w:rsidRPr="00960C8D">
        <w:rPr>
          <w:rFonts w:ascii="Arial" w:eastAsia="Times New Roman" w:hAnsi="Arial" w:cs="Times New Roman"/>
          <w:lang w:eastAsia="de-DE"/>
        </w:rPr>
        <w:t>:</w:t>
      </w:r>
    </w:p>
    <w:p w14:paraId="6B6361D7" w14:textId="77777777" w:rsidR="00247526" w:rsidRPr="00960C8D" w:rsidRDefault="00247526" w:rsidP="00247526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5EAD681E" w14:textId="77777777" w:rsidR="00247526" w:rsidRPr="00960C8D" w:rsidRDefault="00247526" w:rsidP="00247526">
      <w:pPr>
        <w:spacing w:after="0" w:line="240" w:lineRule="auto"/>
        <w:rPr>
          <w:rFonts w:ascii="Arial" w:eastAsia="Times New Roman" w:hAnsi="Arial" w:cs="Times New Roman"/>
          <w:lang w:eastAsia="de-DE"/>
        </w:rPr>
      </w:pPr>
      <w:r>
        <w:rPr>
          <w:noProof/>
        </w:rPr>
        <w:drawing>
          <wp:inline distT="0" distB="0" distL="0" distR="0" wp14:anchorId="711F4AD8" wp14:editId="7A65879D">
            <wp:extent cx="5760720" cy="4006850"/>
            <wp:effectExtent l="19050" t="19050" r="11430" b="1270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04035" w14:textId="77777777" w:rsidR="00247526" w:rsidRPr="00960C8D" w:rsidRDefault="00247526" w:rsidP="00247526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7C2C0E03" w14:textId="77777777" w:rsidR="00247526" w:rsidRPr="00960C8D" w:rsidRDefault="00247526" w:rsidP="00247526">
      <w:p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9" behindDoc="0" locked="0" layoutInCell="0" allowOverlap="1" wp14:anchorId="57785BDA" wp14:editId="3F689ADA">
                <wp:simplePos x="0" y="0"/>
                <wp:positionH relativeFrom="column">
                  <wp:posOffset>2760980</wp:posOffset>
                </wp:positionH>
                <wp:positionV relativeFrom="paragraph">
                  <wp:posOffset>6940550</wp:posOffset>
                </wp:positionV>
                <wp:extent cx="1567180" cy="808355"/>
                <wp:effectExtent l="12700" t="12700" r="33020" b="29845"/>
                <wp:wrapNone/>
                <wp:docPr id="4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567180" cy="80835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8DD318" id="Line 6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4pt,546.5pt" to="340.8pt,6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" o:allowincell="f" strokeweight="3pt">
                <v:stroke endarrow="block"/>
                <o:lock v:ext="edit" shapetype="f"/>
              </v:line>
            </w:pict>
          </mc:Fallback>
        </mc:AlternateContent>
      </w:r>
    </w:p>
    <w:p w14:paraId="41228459" w14:textId="77777777" w:rsidR="00247526" w:rsidRPr="00960C8D" w:rsidRDefault="00247526" w:rsidP="00247526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Der </w:t>
      </w:r>
      <w:r w:rsidRPr="00960C8D">
        <w:rPr>
          <w:rFonts w:ascii="Arial" w:eastAsia="Times New Roman" w:hAnsi="Arial" w:cs="Times New Roman"/>
          <w:b/>
          <w:lang w:eastAsia="de-DE"/>
        </w:rPr>
        <w:t>Titel</w:t>
      </w:r>
      <w:r w:rsidRPr="00960C8D">
        <w:rPr>
          <w:rFonts w:ascii="Arial" w:eastAsia="Times New Roman" w:hAnsi="Arial" w:cs="Times New Roman"/>
          <w:lang w:eastAsia="de-DE"/>
        </w:rPr>
        <w:t xml:space="preserve"> soll wieder in </w:t>
      </w:r>
      <w:r w:rsidRPr="00960C8D">
        <w:rPr>
          <w:rFonts w:ascii="Arial" w:eastAsia="Times New Roman" w:hAnsi="Arial" w:cs="Times New Roman"/>
          <w:i/>
          <w:lang w:eastAsia="de-DE"/>
        </w:rPr>
        <w:t>blauer Schriftfarbe</w:t>
      </w:r>
      <w:r w:rsidRPr="00960C8D">
        <w:rPr>
          <w:rFonts w:ascii="Arial" w:eastAsia="Times New Roman" w:hAnsi="Arial" w:cs="Times New Roman"/>
          <w:lang w:eastAsia="de-DE"/>
        </w:rPr>
        <w:t xml:space="preserve"> und </w:t>
      </w:r>
      <w:r w:rsidRPr="00960C8D">
        <w:rPr>
          <w:rFonts w:ascii="Arial" w:eastAsia="Times New Roman" w:hAnsi="Arial" w:cs="Times New Roman"/>
          <w:i/>
          <w:lang w:eastAsia="de-DE"/>
        </w:rPr>
        <w:t>fett</w:t>
      </w:r>
      <w:r w:rsidRPr="00960C8D">
        <w:rPr>
          <w:rFonts w:ascii="Arial" w:eastAsia="Times New Roman" w:hAnsi="Arial" w:cs="Times New Roman"/>
          <w:lang w:eastAsia="de-DE"/>
        </w:rPr>
        <w:t xml:space="preserve"> formatiert werden</w:t>
      </w:r>
    </w:p>
    <w:p w14:paraId="643C1C87" w14:textId="77777777" w:rsidR="00247526" w:rsidRPr="00960C8D" w:rsidRDefault="00247526" w:rsidP="00247526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Die </w:t>
      </w:r>
      <w:r w:rsidRPr="00960C8D">
        <w:rPr>
          <w:rFonts w:ascii="Arial" w:eastAsia="Times New Roman" w:hAnsi="Arial" w:cs="Times New Roman"/>
          <w:b/>
          <w:lang w:eastAsia="de-DE"/>
        </w:rPr>
        <w:t>Aufzählung</w:t>
      </w:r>
      <w:r w:rsidRPr="00960C8D">
        <w:rPr>
          <w:rFonts w:ascii="Arial" w:eastAsia="Times New Roman" w:hAnsi="Arial" w:cs="Times New Roman"/>
          <w:lang w:eastAsia="de-DE"/>
        </w:rPr>
        <w:t xml:space="preserve"> soll in </w:t>
      </w:r>
      <w:r w:rsidRPr="00960C8D">
        <w:rPr>
          <w:rFonts w:ascii="Arial" w:eastAsia="Times New Roman" w:hAnsi="Arial" w:cs="Times New Roman"/>
          <w:i/>
          <w:lang w:eastAsia="de-DE"/>
        </w:rPr>
        <w:t>grauer Schriftfarbe</w:t>
      </w:r>
      <w:r w:rsidRPr="00960C8D">
        <w:rPr>
          <w:rFonts w:ascii="Arial" w:eastAsia="Times New Roman" w:hAnsi="Arial" w:cs="Times New Roman"/>
          <w:lang w:eastAsia="de-DE"/>
        </w:rPr>
        <w:t xml:space="preserve"> formatiert werden</w:t>
      </w:r>
    </w:p>
    <w:p w14:paraId="0AF17EFB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Arial"/>
          <w:lang w:eastAsia="de-DE"/>
        </w:rPr>
      </w:pPr>
    </w:p>
    <w:p w14:paraId="6DA108DF" w14:textId="5F59929B" w:rsidR="00312E9B" w:rsidRPr="00960C8D" w:rsidRDefault="00312E9B" w:rsidP="00312E9B">
      <w:pPr>
        <w:spacing w:after="0" w:line="240" w:lineRule="auto"/>
        <w:rPr>
          <w:rFonts w:ascii="Arial" w:eastAsia="Times New Roman" w:hAnsi="Arial" w:cs="Arial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Hinweis</w:t>
      </w:r>
      <w:r w:rsidRPr="00960C8D">
        <w:rPr>
          <w:rFonts w:ascii="Arial" w:eastAsia="Times New Roman" w:hAnsi="Arial" w:cs="Times New Roman"/>
          <w:lang w:eastAsia="de-DE"/>
        </w:rPr>
        <w:t>: Geben Sie den Text bitte in der folgenden Reihenfolge ein:</w:t>
      </w:r>
      <w:r w:rsidRPr="00960C8D">
        <w:rPr>
          <w:rFonts w:ascii="Arial" w:eastAsia="Times New Roman" w:hAnsi="Arial" w:cs="Times New Roman"/>
          <w:lang w:eastAsia="de-DE"/>
        </w:rPr>
        <w:br/>
        <w:t>erst schreiben Sie das Wort „</w:t>
      </w:r>
      <w:r w:rsidRPr="00960C8D">
        <w:rPr>
          <w:rFonts w:ascii="Arial" w:eastAsia="Times New Roman" w:hAnsi="Arial" w:cs="Times New Roman"/>
          <w:b/>
          <w:lang w:eastAsia="de-DE"/>
        </w:rPr>
        <w:t>Dos</w:t>
      </w:r>
      <w:r w:rsidRPr="00960C8D">
        <w:rPr>
          <w:rFonts w:ascii="Arial" w:eastAsia="Times New Roman" w:hAnsi="Arial" w:cs="Times New Roman"/>
          <w:lang w:eastAsia="de-DE"/>
        </w:rPr>
        <w:t xml:space="preserve">“, dann ein </w:t>
      </w:r>
      <w:r w:rsidRPr="00960C8D">
        <w:rPr>
          <w:rFonts w:ascii="Arial" w:eastAsia="Times New Roman" w:hAnsi="Arial" w:cs="Times New Roman"/>
          <w:b/>
          <w:lang w:eastAsia="de-DE"/>
        </w:rPr>
        <w:t>Return</w:t>
      </w:r>
      <w:r w:rsidRPr="00960C8D">
        <w:rPr>
          <w:rFonts w:ascii="Arial" w:eastAsia="Times New Roman" w:hAnsi="Arial" w:cs="Times New Roman"/>
          <w:lang w:eastAsia="de-DE"/>
        </w:rPr>
        <w:t xml:space="preserve"> setzen, danach die </w:t>
      </w:r>
      <w:r w:rsidRPr="00960C8D">
        <w:rPr>
          <w:rFonts w:ascii="Arial" w:eastAsia="Times New Roman" w:hAnsi="Arial" w:cs="Times New Roman"/>
          <w:b/>
          <w:lang w:eastAsia="de-DE"/>
        </w:rPr>
        <w:t>Tabulatortaste</w:t>
      </w:r>
      <w:r w:rsidRPr="00960C8D">
        <w:rPr>
          <w:rFonts w:ascii="Arial" w:eastAsia="Times New Roman" w:hAnsi="Arial" w:cs="Times New Roman"/>
          <w:lang w:eastAsia="de-DE"/>
        </w:rPr>
        <w:t xml:space="preserve"> betätigen, jetzt rückt </w:t>
      </w:r>
      <w:r w:rsidR="00F300A6" w:rsidRPr="00960C8D">
        <w:rPr>
          <w:rFonts w:ascii="Arial" w:eastAsia="Times New Roman" w:hAnsi="Arial" w:cs="Times New Roman"/>
          <w:lang w:eastAsia="de-DE"/>
        </w:rPr>
        <w:t>PowerPoint</w:t>
      </w:r>
      <w:r w:rsidRPr="00960C8D">
        <w:rPr>
          <w:rFonts w:ascii="Arial" w:eastAsia="Times New Roman" w:hAnsi="Arial" w:cs="Times New Roman"/>
          <w:lang w:eastAsia="de-DE"/>
        </w:rPr>
        <w:t xml:space="preserve"> automatisch den Text ein und wählt ein Aufzählungszeichen.</w:t>
      </w:r>
      <w:r w:rsidRPr="00960C8D">
        <w:rPr>
          <w:rFonts w:ascii="Arial" w:eastAsia="Times New Roman" w:hAnsi="Arial" w:cs="Times New Roman"/>
          <w:lang w:eastAsia="de-DE"/>
        </w:rPr>
        <w:br/>
        <w:t>Jetzt geben Sie das Wort „</w:t>
      </w:r>
      <w:r w:rsidRPr="00960C8D">
        <w:rPr>
          <w:rFonts w:ascii="Arial" w:eastAsia="Times New Roman" w:hAnsi="Arial" w:cs="Times New Roman"/>
          <w:b/>
          <w:lang w:eastAsia="de-DE"/>
        </w:rPr>
        <w:t>Sorgfältig sein</w:t>
      </w:r>
      <w:r w:rsidRPr="00960C8D">
        <w:rPr>
          <w:rFonts w:ascii="Arial" w:eastAsia="Times New Roman" w:hAnsi="Arial" w:cs="Times New Roman"/>
          <w:lang w:eastAsia="de-DE"/>
        </w:rPr>
        <w:t xml:space="preserve">“ ein. </w:t>
      </w:r>
    </w:p>
    <w:p w14:paraId="55DE3ADD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Arial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br/>
      </w:r>
      <w:r w:rsidRPr="00960C8D">
        <w:rPr>
          <w:rFonts w:ascii="Arial" w:eastAsia="Times New Roman" w:hAnsi="Arial" w:cs="Times New Roman"/>
          <w:b/>
          <w:lang w:eastAsia="de-DE"/>
        </w:rPr>
        <w:t>Tipp</w:t>
      </w:r>
      <w:r w:rsidRPr="00960C8D">
        <w:rPr>
          <w:rFonts w:ascii="Arial" w:eastAsia="Times New Roman" w:hAnsi="Arial" w:cs="Times New Roman"/>
          <w:lang w:eastAsia="de-DE"/>
        </w:rPr>
        <w:t>: Sie können auch erst alle Wörter schreiben und dann später die Einrückungen vornehmen; dabei müssen Sie beachten, dass Sie am Zeilenanfang stehen, wenn Sie den Tabulator drücken wollen, um den Text eine Ebene zu verschieben.</w:t>
      </w:r>
    </w:p>
    <w:p w14:paraId="498500D5" w14:textId="77777777" w:rsidR="00312E9B" w:rsidRPr="00960C8D" w:rsidRDefault="00312E9B" w:rsidP="00312E9B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Wenn Sie den Text geschrieben haben, löschen Sie ihn bitte wieder und probieren den Tipp aus. Schreiben Sie </w:t>
      </w:r>
      <w:r w:rsidRPr="00960C8D">
        <w:rPr>
          <w:rFonts w:ascii="Arial" w:eastAsia="Times New Roman" w:hAnsi="Arial" w:cs="Times New Roman"/>
          <w:b/>
          <w:lang w:eastAsia="de-DE"/>
        </w:rPr>
        <w:t>erst alle Worte</w:t>
      </w:r>
      <w:r w:rsidRPr="00960C8D">
        <w:rPr>
          <w:rFonts w:ascii="Arial" w:eastAsia="Times New Roman" w:hAnsi="Arial" w:cs="Times New Roman"/>
          <w:lang w:eastAsia="de-DE"/>
        </w:rPr>
        <w:t xml:space="preserve"> und </w:t>
      </w:r>
      <w:r w:rsidRPr="00960C8D">
        <w:rPr>
          <w:rFonts w:ascii="Arial" w:eastAsia="Times New Roman" w:hAnsi="Arial" w:cs="Times New Roman"/>
          <w:b/>
          <w:lang w:eastAsia="de-DE"/>
        </w:rPr>
        <w:t>formatieren Sie danach alle Ebenen</w:t>
      </w:r>
      <w:r w:rsidRPr="00960C8D">
        <w:rPr>
          <w:rFonts w:ascii="Arial" w:eastAsia="Times New Roman" w:hAnsi="Arial" w:cs="Times New Roman"/>
          <w:lang w:eastAsia="de-DE"/>
        </w:rPr>
        <w:t>.</w:t>
      </w:r>
    </w:p>
    <w:p w14:paraId="0E7DCF56" w14:textId="77777777" w:rsidR="00312E9B" w:rsidRPr="00960C8D" w:rsidRDefault="00312E9B" w:rsidP="00312E9B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Formatieren</w:t>
      </w:r>
      <w:r w:rsidRPr="00960C8D">
        <w:rPr>
          <w:rFonts w:ascii="Arial" w:eastAsia="Times New Roman" w:hAnsi="Arial" w:cs="Times New Roman"/>
          <w:lang w:eastAsia="de-DE"/>
        </w:rPr>
        <w:t xml:space="preserve"> Sie den </w:t>
      </w:r>
      <w:r w:rsidRPr="00960C8D">
        <w:rPr>
          <w:rFonts w:ascii="Arial" w:eastAsia="Times New Roman" w:hAnsi="Arial" w:cs="Times New Roman"/>
          <w:b/>
          <w:lang w:eastAsia="de-DE"/>
        </w:rPr>
        <w:t>Titel</w:t>
      </w:r>
      <w:r w:rsidRPr="00960C8D">
        <w:rPr>
          <w:rFonts w:ascii="Arial" w:eastAsia="Times New Roman" w:hAnsi="Arial" w:cs="Times New Roman"/>
          <w:lang w:eastAsia="de-DE"/>
        </w:rPr>
        <w:t xml:space="preserve"> mit </w:t>
      </w:r>
      <w:r w:rsidRPr="00960C8D">
        <w:rPr>
          <w:rFonts w:ascii="Arial" w:eastAsia="Times New Roman" w:hAnsi="Arial" w:cs="Times New Roman"/>
          <w:i/>
          <w:lang w:eastAsia="de-DE"/>
        </w:rPr>
        <w:t>blauer Schriftfarbe, fett</w:t>
      </w:r>
    </w:p>
    <w:p w14:paraId="0B87D58F" w14:textId="3DF16632" w:rsidR="00312E9B" w:rsidRPr="00960C8D" w:rsidRDefault="00312E9B" w:rsidP="00312E9B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Formatieren</w:t>
      </w:r>
      <w:r w:rsidRPr="00960C8D">
        <w:rPr>
          <w:rFonts w:ascii="Arial" w:eastAsia="Times New Roman" w:hAnsi="Arial" w:cs="Times New Roman"/>
          <w:lang w:eastAsia="de-DE"/>
        </w:rPr>
        <w:t xml:space="preserve"> Sie den </w:t>
      </w:r>
      <w:r w:rsidRPr="00960C8D">
        <w:rPr>
          <w:rFonts w:ascii="Arial" w:eastAsia="Times New Roman" w:hAnsi="Arial" w:cs="Times New Roman"/>
          <w:b/>
          <w:lang w:eastAsia="de-DE"/>
        </w:rPr>
        <w:t>Hintergrund</w:t>
      </w:r>
      <w:r w:rsidRPr="00960C8D">
        <w:rPr>
          <w:rFonts w:ascii="Arial" w:eastAsia="Times New Roman" w:hAnsi="Arial" w:cs="Times New Roman"/>
          <w:lang w:eastAsia="de-DE"/>
        </w:rPr>
        <w:t xml:space="preserve"> in </w:t>
      </w:r>
      <w:r w:rsidR="00F300A6" w:rsidRPr="00960C8D">
        <w:rPr>
          <w:rFonts w:ascii="Arial" w:eastAsia="Times New Roman" w:hAnsi="Arial" w:cs="Times New Roman"/>
          <w:i/>
          <w:lang w:eastAsia="de-DE"/>
        </w:rPr>
        <w:t>Gelb</w:t>
      </w:r>
      <w:r w:rsidRPr="00960C8D">
        <w:rPr>
          <w:rFonts w:ascii="Arial" w:eastAsia="Times New Roman" w:hAnsi="Arial" w:cs="Times New Roman"/>
          <w:lang w:eastAsia="de-DE"/>
        </w:rPr>
        <w:t xml:space="preserve"> (</w:t>
      </w:r>
      <w:r w:rsidRPr="00960C8D">
        <w:rPr>
          <w:rFonts w:ascii="Arial" w:eastAsia="Times New Roman" w:hAnsi="Arial" w:cs="Times New Roman"/>
          <w:b/>
          <w:lang w:eastAsia="de-DE"/>
        </w:rPr>
        <w:t>Menü</w:t>
      </w:r>
      <w:r w:rsidRPr="00960C8D">
        <w:rPr>
          <w:rFonts w:ascii="Arial" w:eastAsia="Times New Roman" w:hAnsi="Arial" w:cs="Times New Roman"/>
          <w:lang w:eastAsia="de-DE"/>
        </w:rPr>
        <w:t xml:space="preserve">: </w:t>
      </w:r>
      <w:r w:rsidRPr="00960C8D">
        <w:rPr>
          <w:rFonts w:ascii="Arial" w:eastAsia="Times New Roman" w:hAnsi="Arial" w:cs="Times New Roman"/>
          <w:i/>
          <w:lang w:eastAsia="de-DE"/>
        </w:rPr>
        <w:t>Entwurf / Hintergrund formatieren</w:t>
      </w:r>
      <w:r w:rsidRPr="00960C8D">
        <w:rPr>
          <w:rFonts w:ascii="Arial" w:eastAsia="Times New Roman" w:hAnsi="Arial" w:cs="Times New Roman"/>
          <w:lang w:eastAsia="de-DE"/>
        </w:rPr>
        <w:t>)</w:t>
      </w:r>
    </w:p>
    <w:p w14:paraId="75189514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Times New Roman" w:eastAsia="Times New Roman" w:hAnsi="Times New Roman" w:cs="Times New Roman"/>
          <w:sz w:val="24"/>
          <w:szCs w:val="20"/>
          <w:lang w:eastAsia="de-DE"/>
        </w:rPr>
        <w:br w:type="page"/>
      </w:r>
    </w:p>
    <w:p w14:paraId="4B1C2111" w14:textId="77777777" w:rsidR="00312E9B" w:rsidRPr="00960C8D" w:rsidRDefault="00312E9B" w:rsidP="00312E9B">
      <w:pPr>
        <w:keepNext/>
        <w:spacing w:before="240" w:after="60" w:line="240" w:lineRule="auto"/>
        <w:outlineLvl w:val="0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  <w:lastRenderedPageBreak/>
        <w:t>Übung 4 – Rahmen, Word Art, Objekte drehen</w:t>
      </w:r>
    </w:p>
    <w:p w14:paraId="112D6C4F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16A0D217" w14:textId="7777777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Fügen Sie eine </w:t>
      </w:r>
      <w:r w:rsidRPr="00960C8D">
        <w:rPr>
          <w:rFonts w:ascii="Arial" w:eastAsia="Times New Roman" w:hAnsi="Arial" w:cs="Times New Roman"/>
          <w:b/>
          <w:lang w:eastAsia="de-DE"/>
        </w:rPr>
        <w:t>neue Folie</w:t>
      </w:r>
      <w:r w:rsidRPr="00960C8D">
        <w:rPr>
          <w:rFonts w:ascii="Arial" w:eastAsia="Times New Roman" w:hAnsi="Arial" w:cs="Times New Roman"/>
          <w:lang w:eastAsia="de-DE"/>
        </w:rPr>
        <w:t xml:space="preserve"> ein (</w:t>
      </w:r>
      <w:r w:rsidRPr="00960C8D">
        <w:rPr>
          <w:rFonts w:ascii="Arial" w:eastAsia="Times New Roman" w:hAnsi="Arial" w:cs="Times New Roman"/>
          <w:b/>
          <w:lang w:eastAsia="de-DE"/>
        </w:rPr>
        <w:t>Folienlayout</w:t>
      </w:r>
      <w:r w:rsidRPr="00960C8D">
        <w:rPr>
          <w:rFonts w:ascii="Arial" w:eastAsia="Times New Roman" w:hAnsi="Arial" w:cs="Times New Roman"/>
          <w:lang w:eastAsia="de-DE"/>
        </w:rPr>
        <w:t xml:space="preserve">: </w:t>
      </w:r>
      <w:r w:rsidRPr="00960C8D">
        <w:rPr>
          <w:rFonts w:ascii="Arial" w:eastAsia="Times New Roman" w:hAnsi="Arial" w:cs="Times New Roman"/>
          <w:i/>
          <w:lang w:eastAsia="de-DE"/>
        </w:rPr>
        <w:t>Nur Titel</w:t>
      </w:r>
      <w:r w:rsidRPr="00960C8D">
        <w:rPr>
          <w:rFonts w:ascii="Arial" w:eastAsia="Times New Roman" w:hAnsi="Arial" w:cs="Times New Roman"/>
          <w:lang w:eastAsia="de-DE"/>
        </w:rPr>
        <w:t>)!</w:t>
      </w:r>
    </w:p>
    <w:p w14:paraId="32A88975" w14:textId="7777777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Geben Sie als </w:t>
      </w:r>
      <w:r w:rsidRPr="00960C8D">
        <w:rPr>
          <w:rFonts w:ascii="Arial" w:eastAsia="Times New Roman" w:hAnsi="Arial" w:cs="Times New Roman"/>
          <w:b/>
          <w:lang w:eastAsia="de-DE"/>
        </w:rPr>
        <w:t>Titel</w:t>
      </w:r>
      <w:r w:rsidRPr="00960C8D">
        <w:rPr>
          <w:rFonts w:ascii="Arial" w:eastAsia="Times New Roman" w:hAnsi="Arial" w:cs="Times New Roman"/>
          <w:lang w:eastAsia="de-DE"/>
        </w:rPr>
        <w:t xml:space="preserve"> „</w:t>
      </w:r>
      <w:r w:rsidRPr="00960C8D">
        <w:rPr>
          <w:rFonts w:ascii="Arial" w:eastAsia="Times New Roman" w:hAnsi="Arial" w:cs="Times New Roman"/>
          <w:i/>
          <w:lang w:eastAsia="de-DE"/>
        </w:rPr>
        <w:t>Richtig bewerben</w:t>
      </w:r>
      <w:r w:rsidRPr="00960C8D">
        <w:rPr>
          <w:rFonts w:ascii="Arial" w:eastAsia="Times New Roman" w:hAnsi="Arial" w:cs="Times New Roman"/>
          <w:lang w:eastAsia="de-DE"/>
        </w:rPr>
        <w:t>“ ein!</w:t>
      </w:r>
    </w:p>
    <w:p w14:paraId="06AE23D3" w14:textId="7777777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Formatieren</w:t>
      </w:r>
      <w:r w:rsidRPr="00960C8D">
        <w:rPr>
          <w:rFonts w:ascii="Arial" w:eastAsia="Times New Roman" w:hAnsi="Arial" w:cs="Times New Roman"/>
          <w:lang w:eastAsia="de-DE"/>
        </w:rPr>
        <w:t xml:space="preserve"> Sie die </w:t>
      </w:r>
      <w:r w:rsidRPr="00960C8D">
        <w:rPr>
          <w:rFonts w:ascii="Arial" w:eastAsia="Times New Roman" w:hAnsi="Arial" w:cs="Times New Roman"/>
          <w:b/>
          <w:lang w:eastAsia="de-DE"/>
        </w:rPr>
        <w:t>Schriftfarbe</w:t>
      </w:r>
      <w:r w:rsidRPr="00960C8D">
        <w:rPr>
          <w:rFonts w:ascii="Arial" w:eastAsia="Times New Roman" w:hAnsi="Arial" w:cs="Times New Roman"/>
          <w:lang w:eastAsia="de-DE"/>
        </w:rPr>
        <w:t xml:space="preserve"> des </w:t>
      </w:r>
      <w:r w:rsidRPr="00960C8D">
        <w:rPr>
          <w:rFonts w:ascii="Arial" w:eastAsia="Times New Roman" w:hAnsi="Arial" w:cs="Times New Roman"/>
          <w:b/>
          <w:lang w:eastAsia="de-DE"/>
        </w:rPr>
        <w:t>Titels</w:t>
      </w:r>
      <w:r w:rsidRPr="00960C8D">
        <w:rPr>
          <w:rFonts w:ascii="Arial" w:eastAsia="Times New Roman" w:hAnsi="Arial" w:cs="Times New Roman"/>
          <w:lang w:eastAsia="de-DE"/>
        </w:rPr>
        <w:t xml:space="preserve"> in </w:t>
      </w:r>
      <w:r w:rsidRPr="00960C8D">
        <w:rPr>
          <w:rFonts w:ascii="Arial" w:eastAsia="Times New Roman" w:hAnsi="Arial" w:cs="Times New Roman"/>
          <w:i/>
          <w:lang w:eastAsia="de-DE"/>
        </w:rPr>
        <w:t>Gelb</w:t>
      </w:r>
      <w:r w:rsidRPr="00960C8D">
        <w:rPr>
          <w:rFonts w:ascii="Arial" w:eastAsia="Times New Roman" w:hAnsi="Arial" w:cs="Times New Roman"/>
          <w:lang w:eastAsia="de-DE"/>
        </w:rPr>
        <w:t xml:space="preserve">, </w:t>
      </w:r>
      <w:r w:rsidRPr="00960C8D">
        <w:rPr>
          <w:rFonts w:ascii="Arial" w:eastAsia="Times New Roman" w:hAnsi="Arial" w:cs="Times New Roman"/>
          <w:i/>
          <w:lang w:eastAsia="de-DE"/>
        </w:rPr>
        <w:t>fett</w:t>
      </w:r>
      <w:r w:rsidRPr="00960C8D">
        <w:rPr>
          <w:rFonts w:ascii="Arial" w:eastAsia="Times New Roman" w:hAnsi="Arial" w:cs="Times New Roman"/>
          <w:lang w:eastAsia="de-DE"/>
        </w:rPr>
        <w:t>!</w:t>
      </w:r>
    </w:p>
    <w:p w14:paraId="61A112B8" w14:textId="7777777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Füllen Sie den </w:t>
      </w:r>
      <w:r w:rsidRPr="00960C8D">
        <w:rPr>
          <w:rFonts w:ascii="Arial" w:eastAsia="Times New Roman" w:hAnsi="Arial" w:cs="Times New Roman"/>
          <w:b/>
          <w:lang w:eastAsia="de-DE"/>
        </w:rPr>
        <w:t>Hintergrund</w:t>
      </w:r>
      <w:r w:rsidRPr="00960C8D">
        <w:rPr>
          <w:rFonts w:ascii="Arial" w:eastAsia="Times New Roman" w:hAnsi="Arial" w:cs="Times New Roman"/>
          <w:lang w:eastAsia="de-DE"/>
        </w:rPr>
        <w:t xml:space="preserve"> des </w:t>
      </w:r>
      <w:r w:rsidRPr="00960C8D">
        <w:rPr>
          <w:rFonts w:ascii="Arial" w:eastAsia="Times New Roman" w:hAnsi="Arial" w:cs="Times New Roman"/>
          <w:b/>
          <w:lang w:eastAsia="de-DE"/>
        </w:rPr>
        <w:t>Titelobjektes</w:t>
      </w:r>
      <w:r w:rsidRPr="00960C8D">
        <w:rPr>
          <w:rFonts w:ascii="Arial" w:eastAsia="Times New Roman" w:hAnsi="Arial" w:cs="Times New Roman"/>
          <w:lang w:eastAsia="de-DE"/>
        </w:rPr>
        <w:t xml:space="preserve"> mit </w:t>
      </w:r>
      <w:r w:rsidRPr="00960C8D">
        <w:rPr>
          <w:rFonts w:ascii="Arial" w:eastAsia="Times New Roman" w:hAnsi="Arial" w:cs="Times New Roman"/>
          <w:i/>
          <w:lang w:eastAsia="de-DE"/>
        </w:rPr>
        <w:t>dunkelgrau</w:t>
      </w:r>
      <w:r w:rsidRPr="00960C8D">
        <w:rPr>
          <w:rFonts w:ascii="Arial" w:eastAsia="Times New Roman" w:hAnsi="Arial" w:cs="Times New Roman"/>
          <w:lang w:eastAsia="de-DE"/>
        </w:rPr>
        <w:t xml:space="preserve">! (Objekt markieren </w:t>
      </w:r>
      <w:r w:rsidRPr="00960C8D">
        <w:rPr>
          <w:rFonts w:ascii="Arial" w:eastAsia="Times New Roman" w:hAnsi="Arial" w:cs="Times New Roman"/>
          <w:b/>
          <w:lang w:eastAsia="de-DE"/>
        </w:rPr>
        <w:t>Register Form</w:t>
      </w:r>
      <w:r w:rsidRPr="00960C8D">
        <w:rPr>
          <w:rFonts w:ascii="Arial" w:eastAsia="Times New Roman" w:hAnsi="Arial" w:cs="Times New Roman"/>
          <w:lang w:eastAsia="de-DE"/>
        </w:rPr>
        <w:t>)</w:t>
      </w:r>
    </w:p>
    <w:p w14:paraId="7B57F81A" w14:textId="7777777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Fügen Sie eine </w:t>
      </w:r>
      <w:r w:rsidRPr="00960C8D">
        <w:rPr>
          <w:rFonts w:ascii="Arial" w:eastAsia="Times New Roman" w:hAnsi="Arial" w:cs="Times New Roman"/>
          <w:b/>
          <w:lang w:eastAsia="de-DE"/>
        </w:rPr>
        <w:t>Linie</w:t>
      </w:r>
      <w:r w:rsidRPr="00960C8D">
        <w:rPr>
          <w:rFonts w:ascii="Arial" w:eastAsia="Times New Roman" w:hAnsi="Arial" w:cs="Times New Roman"/>
          <w:lang w:eastAsia="de-DE"/>
        </w:rPr>
        <w:t xml:space="preserve"> um das </w:t>
      </w:r>
      <w:r w:rsidRPr="00960C8D">
        <w:rPr>
          <w:rFonts w:ascii="Arial" w:eastAsia="Times New Roman" w:hAnsi="Arial" w:cs="Times New Roman"/>
          <w:b/>
          <w:lang w:eastAsia="de-DE"/>
        </w:rPr>
        <w:t>Titelobjekt</w:t>
      </w:r>
      <w:r w:rsidRPr="00960C8D">
        <w:rPr>
          <w:rFonts w:ascii="Arial" w:eastAsia="Times New Roman" w:hAnsi="Arial" w:cs="Times New Roman"/>
          <w:lang w:eastAsia="de-DE"/>
        </w:rPr>
        <w:t xml:space="preserve"> ein: (Titelobjekt markieren) </w:t>
      </w:r>
      <w:r w:rsidRPr="00960C8D">
        <w:rPr>
          <w:rFonts w:ascii="Arial" w:eastAsia="Times New Roman" w:hAnsi="Arial" w:cs="Times New Roman"/>
          <w:b/>
          <w:lang w:eastAsia="de-DE"/>
        </w:rPr>
        <w:t>Register /Form/ Kontur</w:t>
      </w:r>
      <w:r w:rsidRPr="00960C8D">
        <w:rPr>
          <w:rFonts w:ascii="Arial" w:eastAsia="Times New Roman" w:hAnsi="Arial" w:cs="Times New Roman"/>
          <w:lang w:eastAsia="de-DE"/>
        </w:rPr>
        <w:br/>
        <w:t xml:space="preserve">Die </w:t>
      </w:r>
      <w:r w:rsidRPr="00960C8D">
        <w:rPr>
          <w:rFonts w:ascii="Arial" w:eastAsia="Times New Roman" w:hAnsi="Arial" w:cs="Times New Roman"/>
          <w:b/>
          <w:lang w:eastAsia="de-DE"/>
        </w:rPr>
        <w:t>Linienfarbe</w:t>
      </w:r>
      <w:r w:rsidRPr="00960C8D">
        <w:rPr>
          <w:rFonts w:ascii="Arial" w:eastAsia="Times New Roman" w:hAnsi="Arial" w:cs="Times New Roman"/>
          <w:lang w:eastAsia="de-DE"/>
        </w:rPr>
        <w:t xml:space="preserve"> soll </w:t>
      </w:r>
      <w:r w:rsidRPr="00960C8D">
        <w:rPr>
          <w:rFonts w:ascii="Arial" w:eastAsia="Times New Roman" w:hAnsi="Arial" w:cs="Times New Roman"/>
          <w:i/>
          <w:lang w:eastAsia="de-DE"/>
        </w:rPr>
        <w:t>schwarz</w:t>
      </w:r>
      <w:r w:rsidRPr="00960C8D">
        <w:rPr>
          <w:rFonts w:ascii="Arial" w:eastAsia="Times New Roman" w:hAnsi="Arial" w:cs="Times New Roman"/>
          <w:lang w:eastAsia="de-DE"/>
        </w:rPr>
        <w:t xml:space="preserve"> sein.</w:t>
      </w:r>
    </w:p>
    <w:p w14:paraId="78D606C9" w14:textId="7777777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Fügen Sie jetzt ein </w:t>
      </w:r>
      <w:r w:rsidRPr="00960C8D">
        <w:rPr>
          <w:rFonts w:ascii="Arial" w:eastAsia="Times New Roman" w:hAnsi="Arial" w:cs="Times New Roman"/>
          <w:b/>
          <w:lang w:eastAsia="de-DE"/>
        </w:rPr>
        <w:t>WordArt-Objekt</w:t>
      </w:r>
      <w:r w:rsidRPr="00960C8D">
        <w:rPr>
          <w:rFonts w:ascii="Arial" w:eastAsia="Times New Roman" w:hAnsi="Arial" w:cs="Times New Roman"/>
          <w:lang w:eastAsia="de-DE"/>
        </w:rPr>
        <w:t xml:space="preserve"> ein (</w:t>
      </w:r>
      <w:r w:rsidRPr="00960C8D">
        <w:rPr>
          <w:rFonts w:ascii="Arial" w:eastAsia="Times New Roman" w:hAnsi="Arial" w:cs="Times New Roman"/>
          <w:b/>
          <w:lang w:eastAsia="de-DE"/>
        </w:rPr>
        <w:t>Menü</w:t>
      </w:r>
      <w:r w:rsidRPr="00960C8D">
        <w:rPr>
          <w:rFonts w:ascii="Arial" w:eastAsia="Times New Roman" w:hAnsi="Arial" w:cs="Times New Roman"/>
          <w:lang w:eastAsia="de-DE"/>
        </w:rPr>
        <w:t xml:space="preserve">: </w:t>
      </w:r>
      <w:r w:rsidRPr="00960C8D">
        <w:rPr>
          <w:rFonts w:ascii="Arial" w:eastAsia="Times New Roman" w:hAnsi="Arial" w:cs="Times New Roman"/>
          <w:i/>
          <w:lang w:eastAsia="de-DE"/>
        </w:rPr>
        <w:t>Einfügen – Text - WordArt</w:t>
      </w:r>
      <w:r w:rsidRPr="00960C8D">
        <w:rPr>
          <w:rFonts w:ascii="Arial" w:eastAsia="Times New Roman" w:hAnsi="Arial" w:cs="Times New Roman"/>
          <w:lang w:eastAsia="de-DE"/>
        </w:rPr>
        <w:t>...)</w:t>
      </w:r>
    </w:p>
    <w:p w14:paraId="45CF4B46" w14:textId="7777777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Suchen Sie sich einen </w:t>
      </w:r>
      <w:r w:rsidRPr="00960C8D">
        <w:rPr>
          <w:rFonts w:ascii="Arial" w:eastAsia="Times New Roman" w:hAnsi="Arial" w:cs="Times New Roman"/>
          <w:b/>
          <w:lang w:eastAsia="de-DE"/>
        </w:rPr>
        <w:t>Schriftstil</w:t>
      </w:r>
      <w:r w:rsidRPr="00960C8D">
        <w:rPr>
          <w:rFonts w:ascii="Arial" w:eastAsia="Times New Roman" w:hAnsi="Arial" w:cs="Times New Roman"/>
          <w:lang w:eastAsia="de-DE"/>
        </w:rPr>
        <w:t xml:space="preserve"> aus!</w:t>
      </w:r>
    </w:p>
    <w:p w14:paraId="3C8798D1" w14:textId="13DE51B8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Schreiben Sie als </w:t>
      </w:r>
      <w:r w:rsidRPr="00960C8D">
        <w:rPr>
          <w:rFonts w:ascii="Arial" w:eastAsia="Times New Roman" w:hAnsi="Arial" w:cs="Times New Roman"/>
          <w:b/>
          <w:lang w:eastAsia="de-DE"/>
        </w:rPr>
        <w:t>Text</w:t>
      </w:r>
      <w:r w:rsidRPr="00960C8D">
        <w:rPr>
          <w:rFonts w:ascii="Arial" w:eastAsia="Times New Roman" w:hAnsi="Arial" w:cs="Times New Roman"/>
          <w:lang w:eastAsia="de-DE"/>
        </w:rPr>
        <w:t xml:space="preserve"> „</w:t>
      </w:r>
      <w:r w:rsidRPr="00960C8D">
        <w:rPr>
          <w:rFonts w:ascii="Arial" w:eastAsia="Times New Roman" w:hAnsi="Arial" w:cs="Times New Roman"/>
          <w:i/>
          <w:lang w:eastAsia="de-DE"/>
        </w:rPr>
        <w:t xml:space="preserve">Was: </w:t>
      </w:r>
      <w:r w:rsidR="00954CE2" w:rsidRPr="00960C8D">
        <w:rPr>
          <w:rFonts w:ascii="Arial" w:eastAsia="Times New Roman" w:hAnsi="Arial" w:cs="Times New Roman"/>
          <w:i/>
          <w:lang w:eastAsia="de-DE"/>
        </w:rPr>
        <w:t>Bewerber</w:t>
      </w:r>
      <w:r w:rsidRPr="00960C8D">
        <w:rPr>
          <w:rFonts w:ascii="Arial" w:eastAsia="Times New Roman" w:hAnsi="Arial" w:cs="Times New Roman"/>
          <w:i/>
          <w:lang w:eastAsia="de-DE"/>
        </w:rPr>
        <w:t>…</w:t>
      </w:r>
      <w:r w:rsidRPr="00960C8D">
        <w:rPr>
          <w:rFonts w:ascii="Arial" w:eastAsia="Times New Roman" w:hAnsi="Arial" w:cs="Times New Roman"/>
          <w:lang w:eastAsia="de-DE"/>
        </w:rPr>
        <w:t>“, bestätigen Sie den Text!</w:t>
      </w:r>
    </w:p>
    <w:p w14:paraId="38FE6258" w14:textId="7777777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Jetzt können Sie das </w:t>
      </w:r>
      <w:r w:rsidRPr="00960C8D">
        <w:rPr>
          <w:rFonts w:ascii="Arial" w:eastAsia="Times New Roman" w:hAnsi="Arial" w:cs="Times New Roman"/>
          <w:b/>
          <w:lang w:eastAsia="de-DE"/>
        </w:rPr>
        <w:t>Objekt</w:t>
      </w:r>
      <w:r w:rsidRPr="00960C8D">
        <w:rPr>
          <w:rFonts w:ascii="Arial" w:eastAsia="Times New Roman" w:hAnsi="Arial" w:cs="Times New Roman"/>
          <w:lang w:eastAsia="de-DE"/>
        </w:rPr>
        <w:t xml:space="preserve"> an allen Kanten </w:t>
      </w:r>
      <w:r w:rsidRPr="00960C8D">
        <w:rPr>
          <w:rFonts w:ascii="Arial" w:eastAsia="Times New Roman" w:hAnsi="Arial" w:cs="Times New Roman"/>
          <w:b/>
          <w:lang w:eastAsia="de-DE"/>
        </w:rPr>
        <w:t>ziehen</w:t>
      </w:r>
      <w:r w:rsidRPr="00960C8D">
        <w:rPr>
          <w:rFonts w:ascii="Arial" w:eastAsia="Times New Roman" w:hAnsi="Arial" w:cs="Times New Roman"/>
          <w:lang w:eastAsia="de-DE"/>
        </w:rPr>
        <w:t xml:space="preserve"> und auch </w:t>
      </w:r>
      <w:r w:rsidRPr="00960C8D">
        <w:rPr>
          <w:rFonts w:ascii="Arial" w:eastAsia="Times New Roman" w:hAnsi="Arial" w:cs="Times New Roman"/>
          <w:b/>
          <w:lang w:eastAsia="de-DE"/>
        </w:rPr>
        <w:t>drehen</w:t>
      </w:r>
    </w:p>
    <w:p w14:paraId="120F8A56" w14:textId="7777777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Formatieren</w:t>
      </w:r>
      <w:r w:rsidRPr="00960C8D">
        <w:rPr>
          <w:rFonts w:ascii="Arial" w:eastAsia="Times New Roman" w:hAnsi="Arial" w:cs="Times New Roman"/>
          <w:lang w:eastAsia="de-DE"/>
        </w:rPr>
        <w:t xml:space="preserve"> Sie das </w:t>
      </w:r>
      <w:r w:rsidRPr="00960C8D">
        <w:rPr>
          <w:rFonts w:ascii="Arial" w:eastAsia="Times New Roman" w:hAnsi="Arial" w:cs="Times New Roman"/>
          <w:b/>
          <w:lang w:eastAsia="de-DE"/>
        </w:rPr>
        <w:t>Objekt</w:t>
      </w:r>
      <w:r w:rsidRPr="00960C8D">
        <w:rPr>
          <w:rFonts w:ascii="Arial" w:eastAsia="Times New Roman" w:hAnsi="Arial" w:cs="Times New Roman"/>
          <w:lang w:eastAsia="de-DE"/>
        </w:rPr>
        <w:t xml:space="preserve"> nach eigenem Geschmack auf eine angenehme Größe und drehen Sie das Objekt.</w:t>
      </w:r>
    </w:p>
    <w:p w14:paraId="793AB9D7" w14:textId="52F1ABE7" w:rsidR="00312E9B" w:rsidRPr="00960C8D" w:rsidRDefault="00312E9B" w:rsidP="00312E9B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>Die Lösung könnte so aussehen:</w:t>
      </w:r>
    </w:p>
    <w:p w14:paraId="5CF85A93" w14:textId="41576617" w:rsidR="00312E9B" w:rsidRPr="00960C8D" w:rsidRDefault="00312E9B" w:rsidP="00492687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3EB7A1C7" w14:textId="3C84DBA3" w:rsidR="00312E9B" w:rsidRPr="00960C8D" w:rsidRDefault="00BB0A5D" w:rsidP="00312E9B">
      <w:pPr>
        <w:spacing w:after="0" w:line="240" w:lineRule="auto"/>
        <w:rPr>
          <w:rFonts w:ascii="Arial" w:eastAsia="Times New Roman" w:hAnsi="Arial" w:cs="Times New Roman"/>
          <w:b/>
          <w:lang w:eastAsia="de-DE"/>
        </w:rPr>
      </w:pPr>
      <w:r>
        <w:rPr>
          <w:noProof/>
        </w:rPr>
        <w:drawing>
          <wp:inline distT="0" distB="0" distL="0" distR="0" wp14:anchorId="4FEAC532" wp14:editId="2FBEBF65">
            <wp:extent cx="5760720" cy="3109595"/>
            <wp:effectExtent l="19050" t="19050" r="11430" b="1460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62A1C" w14:textId="45B25150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b/>
          <w:lang w:eastAsia="de-DE"/>
        </w:rPr>
      </w:pPr>
    </w:p>
    <w:p w14:paraId="14506EA7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Times New Roman" w:eastAsia="Times New Roman" w:hAnsi="Times New Roman" w:cs="Times New Roman"/>
          <w:sz w:val="24"/>
          <w:szCs w:val="20"/>
          <w:lang w:eastAsia="de-DE"/>
        </w:rPr>
        <w:br w:type="page"/>
      </w:r>
    </w:p>
    <w:p w14:paraId="6CB1B310" w14:textId="026B7CD6" w:rsidR="00312E9B" w:rsidRPr="00960C8D" w:rsidRDefault="00312E9B" w:rsidP="00312E9B">
      <w:pPr>
        <w:keepNext/>
        <w:spacing w:before="240" w:after="60" w:line="240" w:lineRule="auto"/>
        <w:outlineLvl w:val="0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  <w:lastRenderedPageBreak/>
        <w:t xml:space="preserve">Übung </w:t>
      </w:r>
      <w:r w:rsidR="008D2C51"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  <w:t>5</w:t>
      </w:r>
    </w:p>
    <w:p w14:paraId="782F6811" w14:textId="465217A3" w:rsidR="00312E9B" w:rsidRDefault="00312E9B" w:rsidP="00312E9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noProof/>
          <w:lang w:eastAsia="de-DE"/>
        </w:rPr>
        <w:drawing>
          <wp:anchor distT="0" distB="0" distL="114300" distR="114300" simplePos="0" relativeHeight="251658245" behindDoc="0" locked="0" layoutInCell="1" allowOverlap="1" wp14:anchorId="2CD4D31E" wp14:editId="74A9B12A">
            <wp:simplePos x="0" y="0"/>
            <wp:positionH relativeFrom="column">
              <wp:posOffset>0</wp:posOffset>
            </wp:positionH>
            <wp:positionV relativeFrom="paragraph">
              <wp:posOffset>475615</wp:posOffset>
            </wp:positionV>
            <wp:extent cx="6120130" cy="4590415"/>
            <wp:effectExtent l="19050" t="19050" r="13970" b="19685"/>
            <wp:wrapTopAndBottom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60C8D">
        <w:rPr>
          <w:rFonts w:ascii="Arial" w:eastAsia="Times New Roman" w:hAnsi="Arial" w:cs="Times New Roman"/>
          <w:lang w:eastAsia="de-DE"/>
        </w:rPr>
        <w:t>Erstellen Sie eine weitere Folie mit dem „Fakten rund um die Bewerbung“. Ergänzen Sie hierzu wichtige Fakten einer Bewerbungsmappe.</w:t>
      </w:r>
      <w:r w:rsidR="009B65D6">
        <w:rPr>
          <w:rFonts w:ascii="Arial" w:eastAsia="Times New Roman" w:hAnsi="Arial" w:cs="Times New Roman"/>
          <w:lang w:eastAsia="de-DE"/>
        </w:rPr>
        <w:t xml:space="preserve"> </w:t>
      </w:r>
      <w:r w:rsidRPr="00960C8D">
        <w:rPr>
          <w:rFonts w:ascii="Arial" w:eastAsia="Times New Roman" w:hAnsi="Arial" w:cs="Times New Roman"/>
          <w:lang w:eastAsia="de-DE"/>
        </w:rPr>
        <w:br/>
      </w:r>
    </w:p>
    <w:p w14:paraId="3850FFD9" w14:textId="51047E2A" w:rsidR="009965BD" w:rsidRPr="00960C8D" w:rsidRDefault="009965BD" w:rsidP="009965BD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Öffnen Sie dazu als erstes die App </w:t>
      </w:r>
      <w:r w:rsidRPr="00960C8D">
        <w:rPr>
          <w:rFonts w:ascii="Arial" w:eastAsia="Times New Roman" w:hAnsi="Arial" w:cs="Times New Roman"/>
          <w:b/>
          <w:lang w:eastAsia="de-DE"/>
        </w:rPr>
        <w:t>My popplet lite</w:t>
      </w:r>
    </w:p>
    <w:p w14:paraId="1673F769" w14:textId="28255A1A" w:rsidR="009965BD" w:rsidRPr="00960C8D" w:rsidRDefault="009965BD" w:rsidP="009965BD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Times New Roman"/>
          <w:b/>
          <w:lang w:eastAsia="de-DE"/>
        </w:rPr>
      </w:pPr>
      <w:r w:rsidRPr="00960C8D">
        <w:rPr>
          <w:rFonts w:ascii="Arial" w:eastAsia="Times New Roman" w:hAnsi="Arial" w:cs="Times New Roman"/>
          <w:b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9E726DF" wp14:editId="1707B2BC">
                <wp:simplePos x="0" y="0"/>
                <wp:positionH relativeFrom="column">
                  <wp:posOffset>1881505</wp:posOffset>
                </wp:positionH>
                <wp:positionV relativeFrom="paragraph">
                  <wp:posOffset>75565</wp:posOffset>
                </wp:positionV>
                <wp:extent cx="2600325" cy="1200150"/>
                <wp:effectExtent l="19050" t="19050" r="47625" b="5715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12001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3DB6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3" o:spid="_x0000_s1026" type="#_x0000_t32" style="position:absolute;margin-left:148.15pt;margin-top:5.95pt;width:204.75pt;height:9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" strokecolor="#4a7ebb" strokeweight="3.25pt">
                <v:stroke endarrow="block"/>
              </v:shape>
            </w:pict>
          </mc:Fallback>
        </mc:AlternateContent>
      </w:r>
      <w:r w:rsidRPr="00960C8D">
        <w:rPr>
          <w:rFonts w:ascii="Arial" w:eastAsia="Times New Roman" w:hAnsi="Arial" w:cs="Times New Roman"/>
          <w:b/>
          <w:lang w:eastAsia="de-DE"/>
        </w:rPr>
        <w:t>make a new popple.</w:t>
      </w:r>
    </w:p>
    <w:p w14:paraId="6871C23B" w14:textId="15850577" w:rsidR="00312E9B" w:rsidRPr="00DB51FE" w:rsidRDefault="00DB51FE" w:rsidP="00DB51FE">
      <w:p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Times New Roman" w:eastAsia="Times New Roman" w:hAnsi="Times New Roman" w:cs="Times New Roman"/>
          <w:noProof/>
          <w:lang w:val="en-US" w:eastAsia="de-DE"/>
        </w:rPr>
        <w:drawing>
          <wp:anchor distT="0" distB="0" distL="114300" distR="114300" simplePos="0" relativeHeight="251658246" behindDoc="0" locked="0" layoutInCell="1" allowOverlap="1" wp14:anchorId="015399AE" wp14:editId="2AA1A1AA">
            <wp:simplePos x="0" y="0"/>
            <wp:positionH relativeFrom="page">
              <wp:posOffset>3743325</wp:posOffset>
            </wp:positionH>
            <wp:positionV relativeFrom="paragraph">
              <wp:posOffset>200660</wp:posOffset>
            </wp:positionV>
            <wp:extent cx="3455670" cy="2843530"/>
            <wp:effectExtent l="19050" t="19050" r="11430" b="13970"/>
            <wp:wrapTopAndBottom/>
            <wp:docPr id="22" name="Grafik 2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isch enthält.&#10;&#10;Automatisch generierte Beschreibu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" r="43253" b="37781"/>
                    <a:stretch/>
                  </pic:blipFill>
                  <pic:spPr bwMode="auto">
                    <a:xfrm>
                      <a:off x="0" y="0"/>
                      <a:ext cx="3455670" cy="28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534DC" w14:textId="7BE4FDEA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val="en-US" w:eastAsia="de-DE"/>
        </w:rPr>
      </w:pPr>
      <w:r w:rsidRPr="00960C8D">
        <w:rPr>
          <w:rFonts w:ascii="Arial" w:eastAsia="Times New Roman" w:hAnsi="Arial" w:cs="Times New Roman"/>
          <w:lang w:val="en-US" w:eastAsia="de-DE"/>
        </w:rPr>
        <w:br w:type="page"/>
      </w:r>
    </w:p>
    <w:p w14:paraId="6739DD8C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val="en-US" w:eastAsia="de-DE"/>
        </w:rPr>
      </w:pPr>
    </w:p>
    <w:p w14:paraId="31F526FE" w14:textId="40892463" w:rsidR="00312E9B" w:rsidRPr="00960C8D" w:rsidRDefault="006F7A0B" w:rsidP="00312E9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>
        <w:rPr>
          <w:rFonts w:ascii="Arial" w:eastAsia="Times New Roman" w:hAnsi="Arial" w:cs="Times New Roman"/>
          <w:lang w:eastAsia="de-DE"/>
        </w:rPr>
        <w:t>Erstellen Sie ein Popplet mit</w:t>
      </w:r>
      <w:r w:rsidR="007C5AEB">
        <w:rPr>
          <w:rFonts w:ascii="Arial" w:eastAsia="Times New Roman" w:hAnsi="Arial" w:cs="Times New Roman"/>
          <w:lang w:eastAsia="de-DE"/>
        </w:rPr>
        <w:t xml:space="preserve"> den Ihrer Meinung nach wichtigsten Fakten rund um die schriftliche Bewerbung (ggf. Internetrecherche)</w:t>
      </w:r>
      <w:r w:rsidR="008E66B3">
        <w:rPr>
          <w:rFonts w:ascii="Arial" w:eastAsia="Times New Roman" w:hAnsi="Arial" w:cs="Times New Roman"/>
          <w:lang w:eastAsia="de-DE"/>
        </w:rPr>
        <w:t>.</w:t>
      </w:r>
      <w:r w:rsidR="007C5AEB">
        <w:rPr>
          <w:rFonts w:ascii="Arial" w:eastAsia="Times New Roman" w:hAnsi="Arial" w:cs="Times New Roman"/>
          <w:lang w:eastAsia="de-DE"/>
        </w:rPr>
        <w:t xml:space="preserve"> </w:t>
      </w:r>
      <w:r w:rsidR="00DB51FE">
        <w:rPr>
          <w:rFonts w:ascii="Arial" w:eastAsia="Times New Roman" w:hAnsi="Arial" w:cs="Times New Roman"/>
          <w:lang w:eastAsia="de-DE"/>
        </w:rPr>
        <w:t>Sobald Sie das Poppl</w:t>
      </w:r>
      <w:r>
        <w:rPr>
          <w:rFonts w:ascii="Arial" w:eastAsia="Times New Roman" w:hAnsi="Arial" w:cs="Times New Roman"/>
          <w:lang w:eastAsia="de-DE"/>
        </w:rPr>
        <w:t>et selbst fertig gestellt haben, k</w:t>
      </w:r>
      <w:r w:rsidR="00312E9B" w:rsidRPr="00960C8D">
        <w:rPr>
          <w:rFonts w:ascii="Arial" w:eastAsia="Times New Roman" w:hAnsi="Arial" w:cs="Times New Roman"/>
          <w:lang w:eastAsia="de-DE"/>
        </w:rPr>
        <w:t xml:space="preserve">licken Sie auf </w:t>
      </w:r>
      <w:r w:rsidR="00312E9B" w:rsidRPr="00960C8D">
        <w:rPr>
          <w:rFonts w:ascii="Arial" w:eastAsia="Times New Roman" w:hAnsi="Arial" w:cs="Times New Roman"/>
          <w:b/>
          <w:lang w:eastAsia="de-DE"/>
        </w:rPr>
        <w:t>export</w:t>
      </w:r>
      <w:r w:rsidR="00312E9B" w:rsidRPr="00960C8D">
        <w:rPr>
          <w:rFonts w:ascii="Arial" w:eastAsia="Times New Roman" w:hAnsi="Arial" w:cs="Times New Roman"/>
          <w:lang w:eastAsia="de-DE"/>
        </w:rPr>
        <w:t xml:space="preserve">, </w:t>
      </w:r>
      <w:r w:rsidR="00312E9B" w:rsidRPr="00960C8D">
        <w:rPr>
          <w:rFonts w:ascii="Arial" w:eastAsia="Times New Roman" w:hAnsi="Arial" w:cs="Times New Roman"/>
          <w:b/>
          <w:lang w:eastAsia="de-DE"/>
        </w:rPr>
        <w:t>save JPG</w:t>
      </w:r>
    </w:p>
    <w:p w14:paraId="24E59DAA" w14:textId="58CB981E" w:rsidR="00312E9B" w:rsidRPr="00960C8D" w:rsidRDefault="008E66B3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  <w:r>
        <w:rPr>
          <w:rFonts w:ascii="Arial" w:eastAsia="Times New Roman" w:hAnsi="Arial"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597989C" wp14:editId="226B997D">
                <wp:simplePos x="0" y="0"/>
                <wp:positionH relativeFrom="column">
                  <wp:posOffset>3291205</wp:posOffset>
                </wp:positionH>
                <wp:positionV relativeFrom="paragraph">
                  <wp:posOffset>14605</wp:posOffset>
                </wp:positionV>
                <wp:extent cx="1981200" cy="762000"/>
                <wp:effectExtent l="0" t="0" r="76200" b="57150"/>
                <wp:wrapNone/>
                <wp:docPr id="37" name="Gerade Verbindung mit Pfei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1ED881" id="Gerade Verbindung mit Pfeil 37" o:spid="_x0000_s1026" type="#_x0000_t32" style="position:absolute;margin-left:259.15pt;margin-top:1.15pt;width:156pt;height:6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" strokecolor="#4579b8 [3044]">
                <v:stroke endarrow="block"/>
              </v:shape>
            </w:pict>
          </mc:Fallback>
        </mc:AlternateContent>
      </w:r>
      <w:r w:rsidR="00312E9B" w:rsidRPr="00960C8D">
        <w:rPr>
          <w:rFonts w:ascii="Arial" w:eastAsia="Times New Roman" w:hAnsi="Arial" w:cs="Times New Roman"/>
          <w:noProof/>
          <w:lang w:eastAsia="de-DE"/>
        </w:rPr>
        <w:drawing>
          <wp:anchor distT="0" distB="0" distL="114300" distR="114300" simplePos="0" relativeHeight="251658247" behindDoc="0" locked="0" layoutInCell="1" allowOverlap="1" wp14:anchorId="257DE67D" wp14:editId="12B37FF1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6120130" cy="4590415"/>
            <wp:effectExtent l="19050" t="19050" r="13970" b="19685"/>
            <wp:wrapTopAndBottom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7DE4FDD" w14:textId="77777777" w:rsidR="00312E9B" w:rsidRPr="00960C8D" w:rsidRDefault="00312E9B" w:rsidP="00312E9B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>Wechseln Sie in Ihre PowerPoint Präsentation und Fügen Sie das Bild ein.</w:t>
      </w:r>
    </w:p>
    <w:p w14:paraId="7952E452" w14:textId="77777777" w:rsidR="00312E9B" w:rsidRPr="00960C8D" w:rsidRDefault="00312E9B" w:rsidP="008E66B3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7C0E1FA3" w14:textId="77777777" w:rsidR="00312E9B" w:rsidRPr="00960C8D" w:rsidRDefault="00312E9B" w:rsidP="00312E9B">
      <w:pPr>
        <w:keepNext/>
        <w:spacing w:before="240" w:after="60" w:line="240" w:lineRule="auto"/>
        <w:outlineLvl w:val="0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  <w:t>Übung 6 – Foliensortieransicht - Folienübergang</w:t>
      </w:r>
    </w:p>
    <w:p w14:paraId="44E0A82D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79A098D7" w14:textId="77777777" w:rsidR="00312E9B" w:rsidRPr="00960C8D" w:rsidRDefault="00312E9B" w:rsidP="00312E9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In der </w:t>
      </w:r>
      <w:r w:rsidRPr="00960C8D">
        <w:rPr>
          <w:rFonts w:ascii="Arial" w:eastAsia="Times New Roman" w:hAnsi="Arial" w:cs="Times New Roman"/>
          <w:i/>
          <w:lang w:eastAsia="de-DE"/>
        </w:rPr>
        <w:t xml:space="preserve">Foliensortierung </w:t>
      </w:r>
      <w:r w:rsidRPr="00960C8D">
        <w:rPr>
          <w:rFonts w:ascii="Arial" w:eastAsia="Times New Roman" w:hAnsi="Arial" w:cs="Times New Roman"/>
          <w:lang w:eastAsia="de-DE"/>
        </w:rPr>
        <w:t>am linken Bildrand sehen Sie alle Folien im Überblick.</w:t>
      </w:r>
    </w:p>
    <w:p w14:paraId="21146FC9" w14:textId="27BBB536" w:rsidR="00312E9B" w:rsidRPr="00960C8D" w:rsidRDefault="00312E9B" w:rsidP="00312E9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Hier können Sie die </w:t>
      </w:r>
      <w:r w:rsidRPr="00960C8D">
        <w:rPr>
          <w:rFonts w:ascii="Arial" w:eastAsia="Times New Roman" w:hAnsi="Arial" w:cs="Times New Roman"/>
          <w:b/>
          <w:lang w:eastAsia="de-DE"/>
        </w:rPr>
        <w:t>Folien umsortieren</w:t>
      </w:r>
      <w:r w:rsidRPr="00960C8D">
        <w:rPr>
          <w:rFonts w:ascii="Arial" w:eastAsia="Times New Roman" w:hAnsi="Arial" w:cs="Times New Roman"/>
          <w:lang w:eastAsia="de-DE"/>
        </w:rPr>
        <w:t xml:space="preserve">; </w:t>
      </w:r>
      <w:r w:rsidRPr="00960C8D">
        <w:rPr>
          <w:rFonts w:ascii="Arial" w:eastAsia="Times New Roman" w:hAnsi="Arial" w:cs="Times New Roman"/>
          <w:b/>
          <w:lang w:eastAsia="de-DE"/>
        </w:rPr>
        <w:t>verschieben</w:t>
      </w:r>
      <w:r w:rsidRPr="00960C8D">
        <w:rPr>
          <w:rFonts w:ascii="Arial" w:eastAsia="Times New Roman" w:hAnsi="Arial" w:cs="Times New Roman"/>
          <w:lang w:eastAsia="de-DE"/>
        </w:rPr>
        <w:t xml:space="preserve"> Sie die </w:t>
      </w:r>
      <w:r w:rsidRPr="00960C8D">
        <w:rPr>
          <w:rFonts w:ascii="Arial" w:eastAsia="Times New Roman" w:hAnsi="Arial" w:cs="Times New Roman"/>
          <w:b/>
          <w:lang w:eastAsia="de-DE"/>
        </w:rPr>
        <w:t>letzte Folie</w:t>
      </w:r>
      <w:r w:rsidRPr="00960C8D">
        <w:rPr>
          <w:rFonts w:ascii="Arial" w:eastAsia="Times New Roman" w:hAnsi="Arial" w:cs="Times New Roman"/>
          <w:lang w:eastAsia="de-DE"/>
        </w:rPr>
        <w:t xml:space="preserve"> bitte an die </w:t>
      </w:r>
      <w:r w:rsidRPr="00960C8D">
        <w:rPr>
          <w:rFonts w:ascii="Arial" w:eastAsia="Times New Roman" w:hAnsi="Arial" w:cs="Times New Roman"/>
          <w:b/>
          <w:lang w:eastAsia="de-DE"/>
        </w:rPr>
        <w:t>zweite Position</w:t>
      </w:r>
      <w:r w:rsidRPr="00960C8D">
        <w:rPr>
          <w:rFonts w:ascii="Arial" w:eastAsia="Times New Roman" w:hAnsi="Arial" w:cs="Times New Roman"/>
          <w:lang w:eastAsia="de-DE"/>
        </w:rPr>
        <w:t>!</w:t>
      </w:r>
      <w:r w:rsidRPr="00960C8D">
        <w:rPr>
          <w:rFonts w:ascii="Arial" w:eastAsia="Times New Roman" w:hAnsi="Arial" w:cs="Times New Roman"/>
          <w:lang w:eastAsia="de-DE"/>
        </w:rPr>
        <w:br/>
        <w:t xml:space="preserve">Gehen Sie so vor, dass Sie die letzte Folie durch einen einfachen Mausklick </w:t>
      </w:r>
      <w:r w:rsidRPr="00960C8D">
        <w:rPr>
          <w:rFonts w:ascii="Arial" w:eastAsia="Times New Roman" w:hAnsi="Arial" w:cs="Times New Roman"/>
          <w:b/>
          <w:lang w:eastAsia="de-DE"/>
        </w:rPr>
        <w:t>markieren</w:t>
      </w:r>
      <w:r w:rsidRPr="00960C8D">
        <w:rPr>
          <w:rFonts w:ascii="Arial" w:eastAsia="Times New Roman" w:hAnsi="Arial" w:cs="Times New Roman"/>
          <w:lang w:eastAsia="de-DE"/>
        </w:rPr>
        <w:t>!</w:t>
      </w:r>
      <w:r w:rsidRPr="00960C8D">
        <w:rPr>
          <w:rFonts w:ascii="Arial" w:eastAsia="Times New Roman" w:hAnsi="Arial" w:cs="Times New Roman"/>
          <w:lang w:eastAsia="de-DE"/>
        </w:rPr>
        <w:br/>
        <w:t xml:space="preserve">Sie können die Folie </w:t>
      </w:r>
      <w:r w:rsidR="00D44157" w:rsidRPr="00960C8D">
        <w:rPr>
          <w:rFonts w:ascii="Arial" w:eastAsia="Times New Roman" w:hAnsi="Arial" w:cs="Times New Roman"/>
          <w:lang w:eastAsia="de-DE"/>
        </w:rPr>
        <w:t>durch Ziehen</w:t>
      </w:r>
      <w:r w:rsidRPr="00960C8D">
        <w:rPr>
          <w:rFonts w:ascii="Arial" w:eastAsia="Times New Roman" w:hAnsi="Arial" w:cs="Times New Roman"/>
          <w:lang w:eastAsia="de-DE"/>
        </w:rPr>
        <w:t xml:space="preserve"> des Objekts verschieben. </w:t>
      </w:r>
    </w:p>
    <w:p w14:paraId="28113947" w14:textId="77777777" w:rsidR="00312E9B" w:rsidRPr="00960C8D" w:rsidRDefault="00312E9B" w:rsidP="00312E9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Lassen Sie die Maus so los, dass die </w:t>
      </w:r>
      <w:r w:rsidRPr="00960C8D">
        <w:rPr>
          <w:rFonts w:ascii="Arial" w:eastAsia="Times New Roman" w:hAnsi="Arial" w:cs="Times New Roman"/>
          <w:b/>
          <w:lang w:eastAsia="de-DE"/>
        </w:rPr>
        <w:t>Folie an zweiter Position</w:t>
      </w:r>
      <w:r w:rsidRPr="00960C8D">
        <w:rPr>
          <w:rFonts w:ascii="Arial" w:eastAsia="Times New Roman" w:hAnsi="Arial" w:cs="Times New Roman"/>
          <w:lang w:eastAsia="de-DE"/>
        </w:rPr>
        <w:t xml:space="preserve"> ist!</w:t>
      </w:r>
    </w:p>
    <w:p w14:paraId="37CF28AB" w14:textId="77777777" w:rsidR="00312E9B" w:rsidRPr="00960C8D" w:rsidRDefault="00312E9B" w:rsidP="00312E9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Führen Sie jetzt die </w:t>
      </w:r>
      <w:r w:rsidRPr="00960C8D">
        <w:rPr>
          <w:rFonts w:ascii="Arial" w:eastAsia="Times New Roman" w:hAnsi="Arial" w:cs="Times New Roman"/>
          <w:b/>
          <w:lang w:eastAsia="de-DE"/>
        </w:rPr>
        <w:t>Bildschirmpräsentation</w:t>
      </w:r>
      <w:r w:rsidRPr="00960C8D">
        <w:rPr>
          <w:rFonts w:ascii="Arial" w:eastAsia="Times New Roman" w:hAnsi="Arial" w:cs="Times New Roman"/>
          <w:lang w:eastAsia="de-DE"/>
        </w:rPr>
        <w:t xml:space="preserve"> durch (</w:t>
      </w:r>
      <w:r w:rsidRPr="00960C8D">
        <w:rPr>
          <w:rFonts w:ascii="Arial" w:eastAsia="Times New Roman" w:hAnsi="Arial" w:cs="Times New Roman"/>
          <w:b/>
          <w:lang w:eastAsia="de-DE"/>
        </w:rPr>
        <w:t>Menü</w:t>
      </w:r>
      <w:r w:rsidRPr="00960C8D">
        <w:rPr>
          <w:rFonts w:ascii="Arial" w:eastAsia="Times New Roman" w:hAnsi="Arial" w:cs="Times New Roman"/>
          <w:lang w:eastAsia="de-DE"/>
        </w:rPr>
        <w:t xml:space="preserve">: </w:t>
      </w:r>
      <w:r w:rsidRPr="00960C8D">
        <w:rPr>
          <w:rFonts w:ascii="Arial" w:eastAsia="Times New Roman" w:hAnsi="Arial" w:cs="Times New Roman"/>
          <w:i/>
          <w:lang w:eastAsia="de-DE"/>
        </w:rPr>
        <w:t>Bildschirmpräsentation/ von Beginn an</w:t>
      </w:r>
      <w:r w:rsidRPr="00960C8D">
        <w:rPr>
          <w:rFonts w:ascii="Arial" w:eastAsia="Times New Roman" w:hAnsi="Arial" w:cs="Times New Roman"/>
          <w:lang w:eastAsia="de-DE"/>
        </w:rPr>
        <w:t>)</w:t>
      </w:r>
    </w:p>
    <w:p w14:paraId="2157F3BA" w14:textId="77777777" w:rsidR="00312E9B" w:rsidRPr="00960C8D" w:rsidRDefault="00312E9B" w:rsidP="00312E9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Wechseln Sie in das Menu </w:t>
      </w:r>
      <w:r w:rsidRPr="00960C8D">
        <w:rPr>
          <w:rFonts w:ascii="Arial" w:eastAsia="Times New Roman" w:hAnsi="Arial" w:cs="Times New Roman"/>
          <w:i/>
          <w:lang w:eastAsia="de-DE"/>
        </w:rPr>
        <w:t>Übergänge</w:t>
      </w:r>
    </w:p>
    <w:p w14:paraId="462DE49C" w14:textId="77777777" w:rsidR="00312E9B" w:rsidRPr="00960C8D" w:rsidRDefault="00312E9B" w:rsidP="00312E9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Markieren</w:t>
      </w:r>
      <w:r w:rsidRPr="00960C8D">
        <w:rPr>
          <w:rFonts w:ascii="Arial" w:eastAsia="Times New Roman" w:hAnsi="Arial" w:cs="Times New Roman"/>
          <w:lang w:eastAsia="de-DE"/>
        </w:rPr>
        <w:t xml:space="preserve"> Sie jetzt die </w:t>
      </w:r>
      <w:r w:rsidRPr="00960C8D">
        <w:rPr>
          <w:rFonts w:ascii="Arial" w:eastAsia="Times New Roman" w:hAnsi="Arial" w:cs="Times New Roman"/>
          <w:b/>
          <w:lang w:eastAsia="de-DE"/>
        </w:rPr>
        <w:t>1. Folie</w:t>
      </w:r>
      <w:r w:rsidRPr="00960C8D">
        <w:rPr>
          <w:rFonts w:ascii="Arial" w:eastAsia="Times New Roman" w:hAnsi="Arial" w:cs="Times New Roman"/>
          <w:lang w:eastAsia="de-DE"/>
        </w:rPr>
        <w:t>.</w:t>
      </w:r>
    </w:p>
    <w:p w14:paraId="69A81DCB" w14:textId="77777777" w:rsidR="00312E9B" w:rsidRPr="00960C8D" w:rsidRDefault="00312E9B" w:rsidP="00312E9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Sie können nun die </w:t>
      </w:r>
      <w:r w:rsidRPr="00960C8D">
        <w:rPr>
          <w:rFonts w:ascii="Arial" w:eastAsia="Times New Roman" w:hAnsi="Arial" w:cs="Times New Roman"/>
          <w:b/>
          <w:lang w:eastAsia="de-DE"/>
        </w:rPr>
        <w:t>Übergänge</w:t>
      </w:r>
      <w:r w:rsidRPr="00960C8D">
        <w:rPr>
          <w:rFonts w:ascii="Arial" w:eastAsia="Times New Roman" w:hAnsi="Arial" w:cs="Times New Roman"/>
          <w:lang w:eastAsia="de-DE"/>
        </w:rPr>
        <w:t xml:space="preserve"> </w:t>
      </w:r>
      <w:r w:rsidRPr="00960C8D">
        <w:rPr>
          <w:rFonts w:ascii="Arial" w:eastAsia="Times New Roman" w:hAnsi="Arial" w:cs="Times New Roman"/>
          <w:b/>
          <w:lang w:eastAsia="de-DE"/>
        </w:rPr>
        <w:t>von Folie zu Folie</w:t>
      </w:r>
      <w:r w:rsidRPr="00960C8D">
        <w:rPr>
          <w:rFonts w:ascii="Arial" w:eastAsia="Times New Roman" w:hAnsi="Arial" w:cs="Times New Roman"/>
          <w:lang w:eastAsia="de-DE"/>
        </w:rPr>
        <w:t xml:space="preserve"> formatieren. </w:t>
      </w:r>
      <w:r w:rsidRPr="00960C8D">
        <w:rPr>
          <w:rFonts w:ascii="Arial" w:eastAsia="Times New Roman" w:hAnsi="Arial" w:cs="Times New Roman"/>
          <w:lang w:eastAsia="de-DE"/>
        </w:rPr>
        <w:br/>
        <w:t xml:space="preserve">In der Liste der </w:t>
      </w:r>
      <w:r w:rsidRPr="00960C8D">
        <w:rPr>
          <w:rFonts w:ascii="Arial" w:eastAsia="Times New Roman" w:hAnsi="Arial" w:cs="Times New Roman"/>
          <w:b/>
          <w:lang w:eastAsia="de-DE"/>
        </w:rPr>
        <w:t>Übergangseffekte</w:t>
      </w:r>
      <w:r w:rsidRPr="00960C8D">
        <w:rPr>
          <w:rFonts w:ascii="Arial" w:eastAsia="Times New Roman" w:hAnsi="Arial" w:cs="Times New Roman"/>
          <w:lang w:eastAsia="de-DE"/>
        </w:rPr>
        <w:t xml:space="preserve"> können Sie nun einen </w:t>
      </w:r>
      <w:r w:rsidRPr="00960C8D">
        <w:rPr>
          <w:rFonts w:ascii="Arial" w:eastAsia="Times New Roman" w:hAnsi="Arial" w:cs="Times New Roman"/>
          <w:b/>
          <w:lang w:eastAsia="de-DE"/>
        </w:rPr>
        <w:t>Effekt</w:t>
      </w:r>
      <w:r w:rsidRPr="00960C8D">
        <w:rPr>
          <w:rFonts w:ascii="Arial" w:eastAsia="Times New Roman" w:hAnsi="Arial" w:cs="Times New Roman"/>
          <w:lang w:eastAsia="de-DE"/>
        </w:rPr>
        <w:t xml:space="preserve"> auswählen; wählen Sie bitte „</w:t>
      </w:r>
      <w:r w:rsidRPr="00960C8D">
        <w:rPr>
          <w:rFonts w:ascii="Arial" w:eastAsia="Times New Roman" w:hAnsi="Arial" w:cs="Times New Roman"/>
          <w:i/>
          <w:lang w:eastAsia="de-DE"/>
        </w:rPr>
        <w:t>Wischen</w:t>
      </w:r>
      <w:r w:rsidRPr="00960C8D">
        <w:rPr>
          <w:rFonts w:ascii="Arial" w:eastAsia="Times New Roman" w:hAnsi="Arial" w:cs="Times New Roman"/>
          <w:lang w:eastAsia="de-DE"/>
        </w:rPr>
        <w:t>“ aus.</w:t>
      </w:r>
      <w:r w:rsidRPr="00960C8D">
        <w:rPr>
          <w:rFonts w:ascii="Arial" w:eastAsia="Times New Roman" w:hAnsi="Arial" w:cs="Times New Roman"/>
          <w:lang w:eastAsia="de-DE"/>
        </w:rPr>
        <w:br/>
        <w:t>Jetzt können diesen Folienübergang zuweisen; mit „Auf alle anwenden“ würden alle Folien denselben Folienübergang erhalten; dies wollen wir nicht, also weisen Sie nur der ersten Folie diesen Folienübergang zu.</w:t>
      </w:r>
    </w:p>
    <w:p w14:paraId="718BEEE0" w14:textId="77777777" w:rsidR="00312E9B" w:rsidRPr="00960C8D" w:rsidRDefault="00312E9B" w:rsidP="00312E9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lastRenderedPageBreak/>
        <w:t xml:space="preserve">Suchen Sie sich für die weiteren </w:t>
      </w:r>
      <w:r w:rsidRPr="00960C8D">
        <w:rPr>
          <w:rFonts w:ascii="Arial" w:eastAsia="Times New Roman" w:hAnsi="Arial" w:cs="Times New Roman"/>
          <w:b/>
          <w:lang w:eastAsia="de-DE"/>
        </w:rPr>
        <w:t xml:space="preserve">Folien </w:t>
      </w:r>
      <w:r w:rsidRPr="00960C8D">
        <w:rPr>
          <w:rFonts w:ascii="Arial" w:eastAsia="Times New Roman" w:hAnsi="Arial" w:cs="Times New Roman"/>
          <w:lang w:eastAsia="de-DE"/>
        </w:rPr>
        <w:t xml:space="preserve">selbst </w:t>
      </w:r>
      <w:r w:rsidRPr="00960C8D">
        <w:rPr>
          <w:rFonts w:ascii="Arial" w:eastAsia="Times New Roman" w:hAnsi="Arial" w:cs="Times New Roman"/>
          <w:b/>
          <w:lang w:eastAsia="de-DE"/>
        </w:rPr>
        <w:t>Folienübergänge</w:t>
      </w:r>
      <w:r w:rsidRPr="00960C8D">
        <w:rPr>
          <w:rFonts w:ascii="Arial" w:eastAsia="Times New Roman" w:hAnsi="Arial" w:cs="Times New Roman"/>
          <w:lang w:eastAsia="de-DE"/>
        </w:rPr>
        <w:t xml:space="preserve"> aus. </w:t>
      </w:r>
      <w:r w:rsidRPr="00960C8D">
        <w:rPr>
          <w:rFonts w:ascii="Arial" w:eastAsia="Times New Roman" w:hAnsi="Arial" w:cs="Times New Roman"/>
          <w:b/>
          <w:lang w:eastAsia="de-DE"/>
        </w:rPr>
        <w:t>Probieren</w:t>
      </w:r>
      <w:r w:rsidRPr="00960C8D">
        <w:rPr>
          <w:rFonts w:ascii="Arial" w:eastAsia="Times New Roman" w:hAnsi="Arial" w:cs="Times New Roman"/>
          <w:lang w:eastAsia="de-DE"/>
        </w:rPr>
        <w:t xml:space="preserve"> Sie dabei alle möglichen Folienübergänge!</w:t>
      </w:r>
    </w:p>
    <w:p w14:paraId="20580A6D" w14:textId="77777777" w:rsidR="00312E9B" w:rsidRPr="00960C8D" w:rsidRDefault="00312E9B" w:rsidP="00312E9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Schauen Sie sich die </w:t>
      </w:r>
      <w:r w:rsidRPr="00960C8D">
        <w:rPr>
          <w:rFonts w:ascii="Arial" w:eastAsia="Times New Roman" w:hAnsi="Arial" w:cs="Times New Roman"/>
          <w:b/>
          <w:lang w:eastAsia="de-DE"/>
        </w:rPr>
        <w:t>Bildschirmpräsentation</w:t>
      </w:r>
      <w:r w:rsidRPr="00960C8D">
        <w:rPr>
          <w:rFonts w:ascii="Arial" w:eastAsia="Times New Roman" w:hAnsi="Arial" w:cs="Times New Roman"/>
          <w:lang w:eastAsia="de-DE"/>
        </w:rPr>
        <w:t xml:space="preserve"> einmal an! Sie sehen, ist optisch ansprechender gestaltet?</w:t>
      </w:r>
    </w:p>
    <w:p w14:paraId="6C94C598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226D5BCC" w14:textId="77777777" w:rsidR="00312E9B" w:rsidRPr="00960C8D" w:rsidRDefault="00312E9B" w:rsidP="00312E9B">
      <w:pPr>
        <w:keepNext/>
        <w:spacing w:before="240" w:after="60" w:line="240" w:lineRule="auto"/>
        <w:outlineLvl w:val="0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  <w:t>Übung 7 – Folienanimation – voreingestellte Animation</w:t>
      </w:r>
    </w:p>
    <w:p w14:paraId="58675316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0EEB52C1" w14:textId="77777777" w:rsidR="00312E9B" w:rsidRPr="00960C8D" w:rsidRDefault="00312E9B" w:rsidP="00312E9B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Wechseln Sie in das Menu </w:t>
      </w:r>
      <w:r w:rsidRPr="00960C8D">
        <w:rPr>
          <w:rFonts w:ascii="Arial" w:eastAsia="Times New Roman" w:hAnsi="Arial" w:cs="Times New Roman"/>
          <w:i/>
          <w:lang w:eastAsia="de-DE"/>
        </w:rPr>
        <w:t>Animation</w:t>
      </w:r>
    </w:p>
    <w:p w14:paraId="74D26ED5" w14:textId="77777777" w:rsidR="00312E9B" w:rsidRPr="00960C8D" w:rsidRDefault="00312E9B" w:rsidP="00312E9B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Nachdem Sie in der vorangehenden Übung den Übergang zwischen verschiedenen Folien formatiert haben, können Sie nun den Aufbau der einzelnen Folien bestimmen. Dazu gibt es </w:t>
      </w:r>
      <w:r w:rsidRPr="00960C8D">
        <w:rPr>
          <w:rFonts w:ascii="Arial" w:eastAsia="Times New Roman" w:hAnsi="Arial" w:cs="Times New Roman"/>
          <w:b/>
          <w:lang w:eastAsia="de-DE"/>
        </w:rPr>
        <w:t>voreingestellte Effekte</w:t>
      </w:r>
      <w:r w:rsidRPr="00960C8D">
        <w:rPr>
          <w:rFonts w:ascii="Arial" w:eastAsia="Times New Roman" w:hAnsi="Arial" w:cs="Times New Roman"/>
          <w:lang w:eastAsia="de-DE"/>
        </w:rPr>
        <w:t>, die Sie hier unter Animieren finden. Wählen Sie dazu auf der zweiten Folie das Piktogramm durch einfachen Mausklick aus und testen Sie den Eingangseffekt einfliegen.</w:t>
      </w:r>
    </w:p>
    <w:p w14:paraId="47F2CE79" w14:textId="77777777" w:rsidR="00312E9B" w:rsidRPr="00960C8D" w:rsidRDefault="00312E9B" w:rsidP="00312E9B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b/>
          <w:lang w:eastAsia="de-DE"/>
        </w:rPr>
        <w:t>Formatieren</w:t>
      </w:r>
      <w:r w:rsidRPr="00960C8D">
        <w:rPr>
          <w:rFonts w:ascii="Arial" w:eastAsia="Times New Roman" w:hAnsi="Arial" w:cs="Times New Roman"/>
          <w:lang w:eastAsia="de-DE"/>
        </w:rPr>
        <w:t xml:space="preserve"> Sie alle </w:t>
      </w:r>
      <w:r w:rsidRPr="00960C8D">
        <w:rPr>
          <w:rFonts w:ascii="Arial" w:eastAsia="Times New Roman" w:hAnsi="Arial" w:cs="Times New Roman"/>
          <w:b/>
          <w:lang w:eastAsia="de-DE"/>
        </w:rPr>
        <w:t>weiteren Folien</w:t>
      </w:r>
      <w:r w:rsidRPr="00960C8D">
        <w:rPr>
          <w:rFonts w:ascii="Arial" w:eastAsia="Times New Roman" w:hAnsi="Arial" w:cs="Times New Roman"/>
          <w:lang w:eastAsia="de-DE"/>
        </w:rPr>
        <w:t xml:space="preserve"> (wenn möglich) mit einem </w:t>
      </w:r>
      <w:r w:rsidRPr="00960C8D">
        <w:rPr>
          <w:rFonts w:ascii="Arial" w:eastAsia="Times New Roman" w:hAnsi="Arial" w:cs="Times New Roman"/>
          <w:b/>
          <w:lang w:eastAsia="de-DE"/>
        </w:rPr>
        <w:t>Effekt Ihrer Wahl</w:t>
      </w:r>
      <w:r w:rsidRPr="00960C8D">
        <w:rPr>
          <w:rFonts w:ascii="Arial" w:eastAsia="Times New Roman" w:hAnsi="Arial" w:cs="Times New Roman"/>
          <w:lang w:eastAsia="de-DE"/>
        </w:rPr>
        <w:t>!</w:t>
      </w:r>
    </w:p>
    <w:p w14:paraId="48E7E3C7" w14:textId="77777777" w:rsidR="00312E9B" w:rsidRPr="00960C8D" w:rsidRDefault="00312E9B" w:rsidP="00312E9B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lang w:eastAsia="de-DE"/>
        </w:rPr>
        <w:t xml:space="preserve">Schauen Sie sich die </w:t>
      </w:r>
      <w:r w:rsidRPr="00960C8D">
        <w:rPr>
          <w:rFonts w:ascii="Arial" w:eastAsia="Times New Roman" w:hAnsi="Arial" w:cs="Times New Roman"/>
          <w:b/>
          <w:lang w:eastAsia="de-DE"/>
        </w:rPr>
        <w:t>Bildschirmpräsentation</w:t>
      </w:r>
      <w:r w:rsidRPr="00960C8D">
        <w:rPr>
          <w:rFonts w:ascii="Arial" w:eastAsia="Times New Roman" w:hAnsi="Arial" w:cs="Times New Roman"/>
          <w:lang w:eastAsia="de-DE"/>
        </w:rPr>
        <w:t xml:space="preserve"> einmal an!</w:t>
      </w:r>
    </w:p>
    <w:p w14:paraId="031A31BF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1EF327CF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714AE540" w14:textId="77777777" w:rsidR="00312E9B" w:rsidRPr="00960C8D" w:rsidRDefault="00312E9B" w:rsidP="00312E9B">
      <w:pPr>
        <w:keepNext/>
        <w:spacing w:before="240" w:after="60" w:line="240" w:lineRule="auto"/>
        <w:outlineLvl w:val="0"/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</w:pPr>
      <w:r w:rsidRPr="00960C8D">
        <w:rPr>
          <w:rFonts w:ascii="Arial" w:eastAsia="Times New Roman" w:hAnsi="Arial" w:cs="Times New Roman"/>
          <w:b/>
          <w:kern w:val="28"/>
          <w:sz w:val="28"/>
          <w:szCs w:val="20"/>
          <w:lang w:eastAsia="de-DE"/>
        </w:rPr>
        <w:t>Übung 8 – Freigeben</w:t>
      </w:r>
    </w:p>
    <w:p w14:paraId="6149A9CE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</w:p>
    <w:p w14:paraId="620430DB" w14:textId="1A63802B" w:rsidR="00312E9B" w:rsidRPr="00960C8D" w:rsidRDefault="00312E9B" w:rsidP="00312E9B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CDE2145" wp14:editId="50AF2A75">
                <wp:simplePos x="0" y="0"/>
                <wp:positionH relativeFrom="column">
                  <wp:posOffset>5071110</wp:posOffset>
                </wp:positionH>
                <wp:positionV relativeFrom="paragraph">
                  <wp:posOffset>311785</wp:posOffset>
                </wp:positionV>
                <wp:extent cx="733425" cy="676275"/>
                <wp:effectExtent l="19050" t="19050" r="47625" b="47625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76275"/>
                        </a:xfrm>
                        <a:prstGeom prst="ellipse">
                          <a:avLst/>
                        </a:prstGeom>
                        <a:noFill/>
                        <a:ln w="57150" cap="flat" cmpd="sng" algn="ctr">
                          <a:solidFill>
                            <a:srgbClr val="00B0F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EAA383" id="Ellipse 24" o:spid="_x0000_s1026" style="position:absolute;margin-left:399.3pt;margin-top:24.55pt;width:57.75pt;height:5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" filled="f" strokecolor="#00b0f0" strokeweight="4.5pt"/>
            </w:pict>
          </mc:Fallback>
        </mc:AlternateContent>
      </w:r>
      <w:r w:rsidRPr="00960C8D">
        <w:rPr>
          <w:rFonts w:ascii="Arial" w:eastAsia="Times New Roman" w:hAnsi="Arial" w:cs="Times New Roman"/>
          <w:lang w:eastAsia="de-DE"/>
        </w:rPr>
        <w:t xml:space="preserve">Geben Sie die Präsentation zur Bearbeitung an einen Mitschüler frei und testen </w:t>
      </w:r>
      <w:r w:rsidR="00D44157" w:rsidRPr="00960C8D">
        <w:rPr>
          <w:rFonts w:ascii="Arial" w:eastAsia="Times New Roman" w:hAnsi="Arial" w:cs="Times New Roman"/>
          <w:lang w:eastAsia="de-DE"/>
        </w:rPr>
        <w:t>Sie,</w:t>
      </w:r>
      <w:r w:rsidRPr="00960C8D">
        <w:rPr>
          <w:rFonts w:ascii="Arial" w:eastAsia="Times New Roman" w:hAnsi="Arial" w:cs="Times New Roman"/>
          <w:lang w:eastAsia="de-DE"/>
        </w:rPr>
        <w:t xml:space="preserve"> ob die gleichzeitige Bearbeitung möglich ist.</w:t>
      </w:r>
    </w:p>
    <w:p w14:paraId="55D32669" w14:textId="77777777" w:rsidR="00312E9B" w:rsidRPr="00960C8D" w:rsidRDefault="00312E9B" w:rsidP="00312E9B">
      <w:pPr>
        <w:spacing w:after="0" w:line="240" w:lineRule="auto"/>
        <w:rPr>
          <w:rFonts w:ascii="Arial" w:eastAsia="Times New Roman" w:hAnsi="Arial" w:cs="Times New Roman"/>
          <w:lang w:eastAsia="de-DE"/>
        </w:rPr>
      </w:pPr>
      <w:r w:rsidRPr="00960C8D">
        <w:rPr>
          <w:rFonts w:ascii="Arial" w:eastAsia="Times New Roman" w:hAnsi="Arial" w:cs="Times New Roman"/>
          <w:noProof/>
          <w:lang w:eastAsia="de-DE"/>
        </w:rPr>
        <w:drawing>
          <wp:anchor distT="0" distB="0" distL="114300" distR="114300" simplePos="0" relativeHeight="251658242" behindDoc="0" locked="0" layoutInCell="1" allowOverlap="1" wp14:anchorId="6AFCB4E6" wp14:editId="0B3FEE1C">
            <wp:simplePos x="0" y="0"/>
            <wp:positionH relativeFrom="margin">
              <wp:posOffset>51435</wp:posOffset>
            </wp:positionH>
            <wp:positionV relativeFrom="paragraph">
              <wp:posOffset>24130</wp:posOffset>
            </wp:positionV>
            <wp:extent cx="5715000" cy="2089785"/>
            <wp:effectExtent l="19050" t="19050" r="19050" b="24765"/>
            <wp:wrapSquare wrapText="bothSides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8"/>
                    <a:stretch/>
                  </pic:blipFill>
                  <pic:spPr bwMode="auto">
                    <a:xfrm>
                      <a:off x="0" y="0"/>
                      <a:ext cx="5715000" cy="2089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932CA" w14:textId="77777777" w:rsidR="00C028BB" w:rsidRPr="001B5D95" w:rsidRDefault="00C028BB" w:rsidP="001B5D95">
      <w:pPr>
        <w:tabs>
          <w:tab w:val="left" w:pos="6615"/>
        </w:tabs>
      </w:pPr>
    </w:p>
    <w:sectPr w:rsidR="00C028BB" w:rsidRPr="001B5D95" w:rsidSect="00C028BB">
      <w:headerReference w:type="first" r:id="rId23"/>
      <w:pgSz w:w="11906" w:h="16838"/>
      <w:pgMar w:top="993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290C4" w14:textId="77777777" w:rsidR="00B30588" w:rsidRDefault="00B30588" w:rsidP="001764E3">
      <w:pPr>
        <w:spacing w:after="0" w:line="240" w:lineRule="auto"/>
      </w:pPr>
      <w:r>
        <w:separator/>
      </w:r>
    </w:p>
  </w:endnote>
  <w:endnote w:type="continuationSeparator" w:id="0">
    <w:p w14:paraId="6288F327" w14:textId="77777777" w:rsidR="00B30588" w:rsidRDefault="00B30588" w:rsidP="001764E3">
      <w:pPr>
        <w:spacing w:after="0" w:line="240" w:lineRule="auto"/>
      </w:pPr>
      <w:r>
        <w:continuationSeparator/>
      </w:r>
    </w:p>
  </w:endnote>
  <w:endnote w:type="continuationNotice" w:id="1">
    <w:p w14:paraId="001A11E8" w14:textId="77777777" w:rsidR="00B30588" w:rsidRDefault="00B3058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lackadder ITC">
    <w:panose1 w:val="04020505050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3D6DB" w14:textId="77777777" w:rsidR="001B5D95" w:rsidRDefault="001B5D9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763187"/>
      <w:docPartObj>
        <w:docPartGallery w:val="Page Numbers (Bottom of Page)"/>
        <w:docPartUnique/>
      </w:docPartObj>
    </w:sdtPr>
    <w:sdtContent>
      <w:p w14:paraId="13534C27" w14:textId="77777777" w:rsidR="00C028BB" w:rsidRDefault="00C028B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9D32F4" w14:textId="77777777" w:rsidR="001B5D95" w:rsidRDefault="001B5D95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9622244"/>
      <w:docPartObj>
        <w:docPartGallery w:val="Page Numbers (Bottom of Page)"/>
        <w:docPartUnique/>
      </w:docPartObj>
    </w:sdtPr>
    <w:sdtContent>
      <w:p w14:paraId="1FBA9BE9" w14:textId="77777777" w:rsidR="00C028BB" w:rsidRDefault="00000000">
        <w:pPr>
          <w:pStyle w:val="Fuzeile"/>
          <w:jc w:val="right"/>
        </w:pPr>
      </w:p>
    </w:sdtContent>
  </w:sdt>
  <w:p w14:paraId="54FC05FF" w14:textId="77777777" w:rsidR="001B5D95" w:rsidRPr="00F810C7" w:rsidRDefault="001B5D95" w:rsidP="00F810C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270F9" w14:textId="77777777" w:rsidR="00B30588" w:rsidRDefault="00B30588" w:rsidP="001764E3">
      <w:pPr>
        <w:spacing w:after="0" w:line="240" w:lineRule="auto"/>
      </w:pPr>
      <w:r>
        <w:separator/>
      </w:r>
    </w:p>
  </w:footnote>
  <w:footnote w:type="continuationSeparator" w:id="0">
    <w:p w14:paraId="72E16BA0" w14:textId="77777777" w:rsidR="00B30588" w:rsidRDefault="00B30588" w:rsidP="001764E3">
      <w:pPr>
        <w:spacing w:after="0" w:line="240" w:lineRule="auto"/>
      </w:pPr>
      <w:r>
        <w:continuationSeparator/>
      </w:r>
    </w:p>
  </w:footnote>
  <w:footnote w:type="continuationNotice" w:id="1">
    <w:p w14:paraId="64590E9C" w14:textId="77777777" w:rsidR="00B30588" w:rsidRDefault="00B3058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414F8" w14:textId="77777777" w:rsidR="001B5D95" w:rsidRDefault="001B5D95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4C15C" w14:textId="77777777" w:rsidR="00C028BB" w:rsidRDefault="00C028BB" w:rsidP="00C028BB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8250" behindDoc="0" locked="0" layoutInCell="1" allowOverlap="1" wp14:anchorId="2D1D736D" wp14:editId="5DE1DE75">
              <wp:simplePos x="0" y="0"/>
              <wp:positionH relativeFrom="column">
                <wp:posOffset>-261620</wp:posOffset>
              </wp:positionH>
              <wp:positionV relativeFrom="paragraph">
                <wp:posOffset>-181610</wp:posOffset>
              </wp:positionV>
              <wp:extent cx="4462480" cy="369332"/>
              <wp:effectExtent l="0" t="0" r="0" b="0"/>
              <wp:wrapNone/>
              <wp:docPr id="17" name="Textfeld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62480" cy="369332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94C1AD2" w14:textId="4D0F27F0" w:rsidR="00C028BB" w:rsidRPr="00F810C7" w:rsidRDefault="00F84702" w:rsidP="00C028BB">
                          <w:pPr>
                            <w:spacing w:after="0" w:line="240" w:lineRule="auto"/>
                            <w:rPr>
                              <w:rFonts w:hAnsi="Calibri" w:cs="Blackadder ITC"/>
                              <w:color w:val="000000" w:themeColor="text1"/>
                              <w:spacing w:val="60"/>
                              <w:kern w:val="24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hAnsi="Calibri" w:cs="Blackadder ITC"/>
                              <w:color w:val="000000" w:themeColor="text1"/>
                              <w:spacing w:val="60"/>
                              <w:kern w:val="24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mit dem IPad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1D736D" id="_x0000_t202" coordsize="21600,21600" o:spt="202" path="m,l,21600r21600,l21600,xe">
              <v:stroke joinstyle="miter"/>
              <v:path gradientshapeok="t" o:connecttype="rect"/>
            </v:shapetype>
            <v:shape id="Textfeld 6" o:spid="_x0000_s1026" type="#_x0000_t202" style="position:absolute;margin-left:-20.6pt;margin-top:-14.3pt;width:351.4pt;height:29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" filled="f" stroked="f">
              <v:textbox style="mso-fit-shape-to-text:t">
                <w:txbxContent>
                  <w:p w14:paraId="294C1AD2" w14:textId="4D0F27F0" w:rsidR="00C028BB" w:rsidRPr="00F810C7" w:rsidRDefault="00F84702" w:rsidP="00C028BB">
                    <w:pPr>
                      <w:spacing w:after="0" w:line="240" w:lineRule="auto"/>
                      <w:rPr>
                        <w:rFonts w:hAnsi="Calibri" w:cs="Blackadder ITC"/>
                        <w:color w:val="000000" w:themeColor="text1"/>
                        <w:spacing w:val="60"/>
                        <w:kern w:val="24"/>
                        <w:sz w:val="18"/>
                        <w:szCs w:val="1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</w:pPr>
                    <w:r>
                      <w:rPr>
                        <w:rFonts w:hAnsi="Calibri" w:cs="Blackadder ITC"/>
                        <w:color w:val="000000" w:themeColor="text1"/>
                        <w:spacing w:val="60"/>
                        <w:kern w:val="24"/>
                        <w:sz w:val="18"/>
                        <w:szCs w:val="1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  <w:t>mit dem IPad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9" behindDoc="0" locked="0" layoutInCell="1" allowOverlap="1" wp14:anchorId="3D2021BE" wp14:editId="14BB5DCD">
              <wp:simplePos x="0" y="0"/>
              <wp:positionH relativeFrom="page">
                <wp:posOffset>647700</wp:posOffset>
              </wp:positionH>
              <wp:positionV relativeFrom="paragraph">
                <wp:posOffset>-372745</wp:posOffset>
              </wp:positionV>
              <wp:extent cx="4867275" cy="323850"/>
              <wp:effectExtent l="0" t="0" r="0" b="0"/>
              <wp:wrapNone/>
              <wp:docPr id="18" name="Textfeld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67275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9ACB10" w14:textId="6130FA6E" w:rsidR="00C028BB" w:rsidRPr="00F810C7" w:rsidRDefault="00F84702" w:rsidP="00C028BB">
                          <w:pPr>
                            <w:spacing w:after="0" w:line="240" w:lineRule="auto"/>
                            <w:rPr>
                              <w:rFonts w:hAnsi="Calibri"/>
                              <w:b/>
                              <w:bCs/>
                              <w:spacing w:val="120"/>
                              <w:kern w:val="24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spacing w:val="120"/>
                              <w:kern w:val="24"/>
                            </w:rPr>
                            <w:t>PowerPoint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2021BE" id="Textfeld 5" o:spid="_x0000_s1027" type="#_x0000_t202" style="position:absolute;margin-left:51pt;margin-top:-29.35pt;width:383.25pt;height:25.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" filled="f" stroked="f">
              <v:textbox>
                <w:txbxContent>
                  <w:p w14:paraId="0E9ACB10" w14:textId="6130FA6E" w:rsidR="00C028BB" w:rsidRPr="00F810C7" w:rsidRDefault="00F84702" w:rsidP="00C028BB">
                    <w:pPr>
                      <w:spacing w:after="0" w:line="240" w:lineRule="auto"/>
                      <w:rPr>
                        <w:rFonts w:hAnsi="Calibri"/>
                        <w:b/>
                        <w:bCs/>
                        <w:spacing w:val="120"/>
                        <w:kern w:val="24"/>
                      </w:rPr>
                    </w:pPr>
                    <w:r>
                      <w:rPr>
                        <w:rFonts w:hAnsi="Calibri"/>
                        <w:b/>
                        <w:bCs/>
                        <w:spacing w:val="120"/>
                        <w:kern w:val="24"/>
                      </w:rPr>
                      <w:t>PowerPoint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730A4AE6" wp14:editId="6CE85A0E">
              <wp:simplePos x="0" y="0"/>
              <wp:positionH relativeFrom="page">
                <wp:posOffset>19050</wp:posOffset>
              </wp:positionH>
              <wp:positionV relativeFrom="paragraph">
                <wp:posOffset>-297179</wp:posOffset>
              </wp:positionV>
              <wp:extent cx="7562850" cy="342900"/>
              <wp:effectExtent l="0" t="0" r="0" b="0"/>
              <wp:wrapNone/>
              <wp:docPr id="19" name="Rechteck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0" cy="342900"/>
                      </a:xfrm>
                      <a:prstGeom prst="rect">
                        <a:avLst/>
                      </a:prstGeom>
                      <a:solidFill>
                        <a:srgbClr val="B7DA9B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8A5413" id="Rechteck 19" o:spid="_x0000_s1026" style="position:absolute;margin-left:1.5pt;margin-top:-23.4pt;width:595.5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" fillcolor="#b7da9b" stroked="f" strokeweight="2pt">
              <w10:wrap anchorx="page"/>
            </v:rect>
          </w:pict>
        </mc:Fallback>
      </mc:AlternateContent>
    </w:r>
  </w:p>
  <w:p w14:paraId="38FA9C5F" w14:textId="77777777" w:rsidR="001764E3" w:rsidRPr="001F1BCF" w:rsidRDefault="001764E3" w:rsidP="001F1BCF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0F3FD" w14:textId="77777777" w:rsidR="00F810C7" w:rsidRDefault="00F810C7" w:rsidP="00F810C7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8D3B8B5" wp14:editId="5D61C7B3">
              <wp:simplePos x="0" y="0"/>
              <wp:positionH relativeFrom="page">
                <wp:align>left</wp:align>
              </wp:positionH>
              <wp:positionV relativeFrom="paragraph">
                <wp:posOffset>160020</wp:posOffset>
              </wp:positionV>
              <wp:extent cx="7562850" cy="755015"/>
              <wp:effectExtent l="0" t="0" r="0" b="6985"/>
              <wp:wrapNone/>
              <wp:docPr id="3" name="Rechteck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0" cy="755015"/>
                      </a:xfrm>
                      <a:prstGeom prst="rect">
                        <a:avLst/>
                      </a:prstGeom>
                      <a:solidFill>
                        <a:srgbClr val="B7DA9B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FFAD6" id="Rechteck 3" o:spid="_x0000_s1026" style="position:absolute;margin-left:0;margin-top:12.6pt;width:595.5pt;height:59.45pt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" fillcolor="#b7da9b" stroked="f" strokeweight="2pt">
              <w10:wrap anchorx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0B3716F7" wp14:editId="5B78BBA6">
              <wp:simplePos x="0" y="0"/>
              <wp:positionH relativeFrom="column">
                <wp:posOffset>4286250</wp:posOffset>
              </wp:positionH>
              <wp:positionV relativeFrom="paragraph">
                <wp:posOffset>422910</wp:posOffset>
              </wp:positionV>
              <wp:extent cx="1537855" cy="369332"/>
              <wp:effectExtent l="0" t="0" r="0" b="0"/>
              <wp:wrapNone/>
              <wp:docPr id="5" name="Rechteck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V="1">
                        <a:off x="0" y="0"/>
                        <a:ext cx="1537855" cy="369332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247D9D4" w14:textId="77777777" w:rsidR="00F810C7" w:rsidRPr="001B5D95" w:rsidRDefault="00F810C7" w:rsidP="00F810C7">
                          <w:pPr>
                            <w:spacing w:after="0"/>
                            <w:jc w:val="right"/>
                            <w:rPr>
                              <w:rFonts w:hAnsi="Calibri"/>
                              <w:color w:val="000000" w:themeColor="text1"/>
                              <w:kern w:val="24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 w:rsidRPr="001B5D95">
                            <w:rPr>
                              <w:rFonts w:hAnsi="Calibri"/>
                              <w:color w:val="000000" w:themeColor="text1"/>
                              <w:kern w:val="24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Datenverarbeitung</w:t>
                          </w:r>
                        </w:p>
                        <w:p w14:paraId="797C8349" w14:textId="77777777" w:rsidR="00F810C7" w:rsidRPr="001B5D95" w:rsidRDefault="00F810C7" w:rsidP="00F810C7">
                          <w:pPr>
                            <w:spacing w:after="0"/>
                            <w:jc w:val="right"/>
                            <w:rPr>
                              <w:rFonts w:hAnsi="Calibri"/>
                              <w:color w:val="000000" w:themeColor="text1"/>
                              <w:kern w:val="24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E1</w:t>
                          </w:r>
                        </w:p>
                      </w:txbxContent>
                    </wps:txbx>
                    <wps:bodyPr wrap="square" lIns="91441" tIns="45720" rIns="91441" bIns="4572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0B3716F7" id="Rechteck 7" o:spid="_x0000_s1028" style="position:absolute;margin-left:337.5pt;margin-top:33.3pt;width:121.1pt;height:29.1pt;rotation:180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" filled="f" stroked="f">
              <v:textbox style="mso-fit-shape-to-text:t" inset="2.54003mm,,2.54003mm">
                <w:txbxContent>
                  <w:p w14:paraId="6247D9D4" w14:textId="77777777" w:rsidR="00F810C7" w:rsidRPr="001B5D95" w:rsidRDefault="00F810C7" w:rsidP="00F810C7">
                    <w:pPr>
                      <w:spacing w:after="0"/>
                      <w:jc w:val="right"/>
                      <w:rPr>
                        <w:rFonts w:hAnsi="Calibri"/>
                        <w:color w:val="000000" w:themeColor="text1"/>
                        <w:kern w:val="24"/>
                        <w:sz w:val="18"/>
                        <w:szCs w:val="1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</w:pPr>
                    <w:r w:rsidRPr="001B5D95">
                      <w:rPr>
                        <w:rFonts w:hAnsi="Calibri"/>
                        <w:color w:val="000000" w:themeColor="text1"/>
                        <w:kern w:val="24"/>
                        <w:sz w:val="18"/>
                        <w:szCs w:val="1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  <w:t>Datenverarbeitung</w:t>
                    </w:r>
                  </w:p>
                  <w:p w14:paraId="797C8349" w14:textId="77777777" w:rsidR="00F810C7" w:rsidRPr="001B5D95" w:rsidRDefault="00F810C7" w:rsidP="00F810C7">
                    <w:pPr>
                      <w:spacing w:after="0"/>
                      <w:jc w:val="right"/>
                      <w:rPr>
                        <w:rFonts w:hAnsi="Calibri"/>
                        <w:color w:val="000000" w:themeColor="text1"/>
                        <w:kern w:val="24"/>
                        <w:sz w:val="18"/>
                        <w:szCs w:val="1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 w:val="18"/>
                        <w:szCs w:val="1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  <w:t>E1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8241" behindDoc="0" locked="0" layoutInCell="1" allowOverlap="1" wp14:anchorId="41C3B8CE" wp14:editId="0C958716">
          <wp:simplePos x="0" y="0"/>
          <wp:positionH relativeFrom="margin">
            <wp:posOffset>4112895</wp:posOffset>
          </wp:positionH>
          <wp:positionV relativeFrom="paragraph">
            <wp:posOffset>-344805</wp:posOffset>
          </wp:positionV>
          <wp:extent cx="1763395" cy="766445"/>
          <wp:effectExtent l="0" t="0" r="8255" b="0"/>
          <wp:wrapSquare wrapText="bothSides"/>
          <wp:docPr id="16" name="Grafik 4">
            <a:extLst xmlns:a="http://schemas.openxmlformats.org/drawingml/2006/main">
              <a:ext uri="{FF2B5EF4-FFF2-40B4-BE49-F238E27FC236}">
                <a16:creationId xmlns:a16="http://schemas.microsoft.com/office/drawing/2014/main" id="{F2596A44-7DE3-564C-AE33-CDF73E8C95C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fik 4">
                    <a:extLst>
                      <a:ext uri="{FF2B5EF4-FFF2-40B4-BE49-F238E27FC236}">
                        <a16:creationId xmlns:a16="http://schemas.microsoft.com/office/drawing/2014/main" id="{F2596A44-7DE3-564C-AE33-CDF73E8C95C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6803"/>
                  <a:stretch/>
                </pic:blipFill>
                <pic:spPr>
                  <a:xfrm>
                    <a:off x="0" y="0"/>
                    <a:ext cx="1763395" cy="7664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5F6C1F12" wp14:editId="51F0EBB3">
              <wp:simplePos x="0" y="0"/>
              <wp:positionH relativeFrom="column">
                <wp:posOffset>-242570</wp:posOffset>
              </wp:positionH>
              <wp:positionV relativeFrom="paragraph">
                <wp:posOffset>561340</wp:posOffset>
              </wp:positionV>
              <wp:extent cx="4462480" cy="369332"/>
              <wp:effectExtent l="0" t="0" r="0" b="0"/>
              <wp:wrapNone/>
              <wp:docPr id="9" name="Textfeld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62480" cy="369332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22684E" w14:textId="1244652D" w:rsidR="00F810C7" w:rsidRPr="00DF2708" w:rsidRDefault="00F84702" w:rsidP="00F810C7">
                          <w:pPr>
                            <w:spacing w:after="0" w:line="240" w:lineRule="auto"/>
                            <w:rPr>
                              <w:rFonts w:hAnsi="Calibri" w:cs="Blackadder ITC"/>
                              <w:color w:val="000000" w:themeColor="text1"/>
                              <w:spacing w:val="60"/>
                              <w:kern w:val="24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hAnsi="Calibri" w:cs="Blackadder ITC"/>
                              <w:color w:val="000000" w:themeColor="text1"/>
                              <w:spacing w:val="60"/>
                              <w:kern w:val="24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mit dem IPad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6C1F12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19.1pt;margin-top:44.2pt;width:351.4pt;height:29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" filled="f" stroked="f">
              <v:textbox style="mso-fit-shape-to-text:t">
                <w:txbxContent>
                  <w:p w14:paraId="0E22684E" w14:textId="1244652D" w:rsidR="00F810C7" w:rsidRPr="00DF2708" w:rsidRDefault="00F84702" w:rsidP="00F810C7">
                    <w:pPr>
                      <w:spacing w:after="0" w:line="240" w:lineRule="auto"/>
                      <w:rPr>
                        <w:rFonts w:hAnsi="Calibri" w:cs="Blackadder ITC"/>
                        <w:color w:val="000000" w:themeColor="text1"/>
                        <w:spacing w:val="60"/>
                        <w:kern w:val="24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</w:pPr>
                    <w:r>
                      <w:rPr>
                        <w:rFonts w:hAnsi="Calibri" w:cs="Blackadder ITC"/>
                        <w:color w:val="000000" w:themeColor="text1"/>
                        <w:spacing w:val="60"/>
                        <w:kern w:val="24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  <w:t>mit dem IPad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28F1D07" wp14:editId="675957B4">
              <wp:simplePos x="0" y="0"/>
              <wp:positionH relativeFrom="page">
                <wp:posOffset>647700</wp:posOffset>
              </wp:positionH>
              <wp:positionV relativeFrom="paragraph">
                <wp:posOffset>-125730</wp:posOffset>
              </wp:positionV>
              <wp:extent cx="4867275" cy="1152525"/>
              <wp:effectExtent l="0" t="0" r="0" b="0"/>
              <wp:wrapNone/>
              <wp:docPr id="10" name="Textfeld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67275" cy="11525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7D94F81" w14:textId="380C09E6" w:rsidR="00F810C7" w:rsidRPr="00DF2708" w:rsidRDefault="00F84702" w:rsidP="00F810C7">
                          <w:pPr>
                            <w:spacing w:after="0" w:line="240" w:lineRule="auto"/>
                            <w:rPr>
                              <w:rFonts w:hAnsi="Calibri"/>
                              <w:b/>
                              <w:bCs/>
                              <w:color w:val="FFFFFF" w:themeColor="background1"/>
                              <w:spacing w:val="120"/>
                              <w:kern w:val="24"/>
                              <w:sz w:val="120"/>
                              <w:szCs w:val="120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FFFFFF" w:themeColor="background1"/>
                              <w:spacing w:val="120"/>
                              <w:kern w:val="24"/>
                              <w:sz w:val="120"/>
                              <w:szCs w:val="120"/>
                            </w:rPr>
                            <w:t>PowerPoint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8F1D07" id="_x0000_s1030" type="#_x0000_t202" style="position:absolute;margin-left:51pt;margin-top:-9.9pt;width:383.25pt;height:90.7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" filled="f" stroked="f">
              <v:textbox>
                <w:txbxContent>
                  <w:p w14:paraId="27D94F81" w14:textId="380C09E6" w:rsidR="00F810C7" w:rsidRPr="00DF2708" w:rsidRDefault="00F84702" w:rsidP="00F810C7">
                    <w:pPr>
                      <w:spacing w:after="0" w:line="240" w:lineRule="auto"/>
                      <w:rPr>
                        <w:rFonts w:hAnsi="Calibri"/>
                        <w:b/>
                        <w:bCs/>
                        <w:color w:val="FFFFFF" w:themeColor="background1"/>
                        <w:spacing w:val="120"/>
                        <w:kern w:val="24"/>
                        <w:sz w:val="120"/>
                        <w:szCs w:val="120"/>
                      </w:rPr>
                    </w:pPr>
                    <w:r>
                      <w:rPr>
                        <w:rFonts w:hAnsi="Calibri"/>
                        <w:b/>
                        <w:bCs/>
                        <w:color w:val="FFFFFF" w:themeColor="background1"/>
                        <w:spacing w:val="120"/>
                        <w:kern w:val="24"/>
                        <w:sz w:val="120"/>
                        <w:szCs w:val="120"/>
                      </w:rPr>
                      <w:t>PowerPoint</w:t>
                    </w:r>
                  </w:p>
                </w:txbxContent>
              </v:textbox>
              <w10:wrap anchorx="page"/>
            </v:shape>
          </w:pict>
        </mc:Fallback>
      </mc:AlternateContent>
    </w:r>
  </w:p>
  <w:p w14:paraId="6C3D184F" w14:textId="77777777" w:rsidR="001B5D95" w:rsidRDefault="001B5D95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3F0EB" w14:textId="77777777" w:rsidR="001F1BCF" w:rsidRDefault="001F1BCF" w:rsidP="001F1BCF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69867D23" wp14:editId="677BA55E">
              <wp:simplePos x="0" y="0"/>
              <wp:positionH relativeFrom="column">
                <wp:posOffset>-261620</wp:posOffset>
              </wp:positionH>
              <wp:positionV relativeFrom="paragraph">
                <wp:posOffset>-181610</wp:posOffset>
              </wp:positionV>
              <wp:extent cx="4462480" cy="369332"/>
              <wp:effectExtent l="0" t="0" r="0" b="0"/>
              <wp:wrapNone/>
              <wp:docPr id="7" name="Textfeld 6">
                <a:extLst xmlns:a="http://schemas.openxmlformats.org/drawingml/2006/main">
                  <a:ext uri="{FF2B5EF4-FFF2-40B4-BE49-F238E27FC236}">
                    <a16:creationId xmlns:a16="http://schemas.microsoft.com/office/drawing/2014/main" id="{9E150E0E-876B-6C4D-B87B-B35613F7459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62480" cy="369332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695E873" w14:textId="77777777" w:rsidR="001F1BCF" w:rsidRPr="00F810C7" w:rsidRDefault="001F1BCF" w:rsidP="001F1BCF">
                          <w:pPr>
                            <w:spacing w:after="0" w:line="240" w:lineRule="auto"/>
                            <w:rPr>
                              <w:rFonts w:hAnsi="Calibri" w:cs="Blackadder ITC"/>
                              <w:color w:val="000000" w:themeColor="text1"/>
                              <w:spacing w:val="60"/>
                              <w:kern w:val="24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 w:rsidRPr="00F810C7">
                            <w:rPr>
                              <w:rFonts w:hAnsi="Calibri" w:cs="Blackadder ITC"/>
                              <w:color w:val="000000" w:themeColor="text1"/>
                              <w:spacing w:val="60"/>
                              <w:kern w:val="24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Unterthema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867D23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-20.6pt;margin-top:-14.3pt;width:351.4pt;height:29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" filled="f" stroked="f">
              <v:textbox style="mso-fit-shape-to-text:t">
                <w:txbxContent>
                  <w:p w14:paraId="6695E873" w14:textId="77777777" w:rsidR="001F1BCF" w:rsidRPr="00F810C7" w:rsidRDefault="001F1BCF" w:rsidP="001F1BCF">
                    <w:pPr>
                      <w:spacing w:after="0" w:line="240" w:lineRule="auto"/>
                      <w:rPr>
                        <w:rFonts w:hAnsi="Calibri" w:cs="Blackadder ITC"/>
                        <w:color w:val="000000" w:themeColor="text1"/>
                        <w:spacing w:val="60"/>
                        <w:kern w:val="24"/>
                        <w:sz w:val="18"/>
                        <w:szCs w:val="1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</w:pPr>
                    <w:r w:rsidRPr="00F810C7">
                      <w:rPr>
                        <w:rFonts w:hAnsi="Calibri" w:cs="Blackadder ITC"/>
                        <w:color w:val="000000" w:themeColor="text1"/>
                        <w:spacing w:val="60"/>
                        <w:kern w:val="24"/>
                        <w:sz w:val="18"/>
                        <w:szCs w:val="1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  <w:t>Unterthema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0D83F872" wp14:editId="1ADED31B">
              <wp:simplePos x="0" y="0"/>
              <wp:positionH relativeFrom="page">
                <wp:posOffset>647700</wp:posOffset>
              </wp:positionH>
              <wp:positionV relativeFrom="paragraph">
                <wp:posOffset>-372745</wp:posOffset>
              </wp:positionV>
              <wp:extent cx="4867275" cy="323850"/>
              <wp:effectExtent l="0" t="0" r="0" b="0"/>
              <wp:wrapNone/>
              <wp:docPr id="6" name="Textfeld 5">
                <a:extLst xmlns:a="http://schemas.openxmlformats.org/drawingml/2006/main">
                  <a:ext uri="{FF2B5EF4-FFF2-40B4-BE49-F238E27FC236}">
                    <a16:creationId xmlns:a16="http://schemas.microsoft.com/office/drawing/2014/main" id="{61DCD886-17EE-2641-81A5-BA77956988D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67275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F45382" w14:textId="77777777" w:rsidR="001F1BCF" w:rsidRPr="00F810C7" w:rsidRDefault="001F1BCF" w:rsidP="001F1BCF">
                          <w:pPr>
                            <w:spacing w:after="0" w:line="240" w:lineRule="auto"/>
                            <w:rPr>
                              <w:rFonts w:hAnsi="Calibri"/>
                              <w:b/>
                              <w:bCs/>
                              <w:spacing w:val="120"/>
                              <w:kern w:val="24"/>
                            </w:rPr>
                          </w:pPr>
                          <w:r w:rsidRPr="00F810C7">
                            <w:rPr>
                              <w:rFonts w:hAnsi="Calibri"/>
                              <w:b/>
                              <w:bCs/>
                              <w:spacing w:val="120"/>
                              <w:kern w:val="24"/>
                            </w:rPr>
                            <w:t>THEM</w:t>
                          </w:r>
                          <w:r>
                            <w:rPr>
                              <w:rFonts w:hAnsi="Calibri"/>
                              <w:b/>
                              <w:bCs/>
                              <w:spacing w:val="120"/>
                              <w:kern w:val="24"/>
                            </w:rPr>
                            <w:t>A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83F872" id="_x0000_s1032" type="#_x0000_t202" style="position:absolute;margin-left:51pt;margin-top:-29.35pt;width:383.25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" filled="f" stroked="f">
              <v:textbox>
                <w:txbxContent>
                  <w:p w14:paraId="3DF45382" w14:textId="77777777" w:rsidR="001F1BCF" w:rsidRPr="00F810C7" w:rsidRDefault="001F1BCF" w:rsidP="001F1BCF">
                    <w:pPr>
                      <w:spacing w:after="0" w:line="240" w:lineRule="auto"/>
                      <w:rPr>
                        <w:rFonts w:hAnsi="Calibri"/>
                        <w:b/>
                        <w:bCs/>
                        <w:spacing w:val="120"/>
                        <w:kern w:val="24"/>
                      </w:rPr>
                    </w:pPr>
                    <w:r w:rsidRPr="00F810C7">
                      <w:rPr>
                        <w:rFonts w:hAnsi="Calibri"/>
                        <w:b/>
                        <w:bCs/>
                        <w:spacing w:val="120"/>
                        <w:kern w:val="24"/>
                      </w:rPr>
                      <w:t>THEM</w:t>
                    </w:r>
                    <w:r>
                      <w:rPr>
                        <w:rFonts w:hAnsi="Calibri"/>
                        <w:b/>
                        <w:bCs/>
                        <w:spacing w:val="120"/>
                        <w:kern w:val="24"/>
                      </w:rPr>
                      <w:t>A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7155744B" wp14:editId="765B5801">
              <wp:simplePos x="0" y="0"/>
              <wp:positionH relativeFrom="page">
                <wp:posOffset>19050</wp:posOffset>
              </wp:positionH>
              <wp:positionV relativeFrom="paragraph">
                <wp:posOffset>-297179</wp:posOffset>
              </wp:positionV>
              <wp:extent cx="7562850" cy="342900"/>
              <wp:effectExtent l="0" t="0" r="0" b="0"/>
              <wp:wrapNone/>
              <wp:docPr id="12" name="Rechteck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0" cy="342900"/>
                      </a:xfrm>
                      <a:prstGeom prst="rect">
                        <a:avLst/>
                      </a:prstGeom>
                      <a:solidFill>
                        <a:srgbClr val="B7DA9B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12CC8B4" id="Rechteck 12" o:spid="_x0000_s1026" style="position:absolute;margin-left:1.5pt;margin-top:-23.4pt;width:595.5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" fillcolor="#b7da9b" stroked="f" strokeweight="2pt">
              <w10:wrap anchorx="page"/>
            </v:rect>
          </w:pict>
        </mc:Fallback>
      </mc:AlternateContent>
    </w:r>
  </w:p>
  <w:p w14:paraId="7BDE1885" w14:textId="77777777" w:rsidR="001F1BCF" w:rsidRDefault="001F1BC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54F2C"/>
    <w:multiLevelType w:val="hybridMultilevel"/>
    <w:tmpl w:val="2FF058E4"/>
    <w:lvl w:ilvl="0" w:tplc="CC1CF8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4C94208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A4A4D310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BC5CC28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B86EE7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C6705D2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EDF091C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3A89BAC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8794C904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8BD6011"/>
    <w:multiLevelType w:val="singleLevel"/>
    <w:tmpl w:val="0407000F"/>
    <w:lvl w:ilvl="0">
      <w:start w:val="1"/>
      <w:numFmt w:val="decimal"/>
      <w:lvlText w:val="%1."/>
      <w:lvlJc w:val="left"/>
      <w:pPr>
        <w:ind w:left="360" w:hanging="360"/>
      </w:pPr>
    </w:lvl>
  </w:abstractNum>
  <w:abstractNum w:abstractNumId="2" w15:restartNumberingAfterBreak="0">
    <w:nsid w:val="11D55A84"/>
    <w:multiLevelType w:val="singleLevel"/>
    <w:tmpl w:val="0407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3" w15:restartNumberingAfterBreak="0">
    <w:nsid w:val="3B9A32D2"/>
    <w:multiLevelType w:val="singleLevel"/>
    <w:tmpl w:val="0407000F"/>
    <w:lvl w:ilvl="0">
      <w:start w:val="1"/>
      <w:numFmt w:val="decimal"/>
      <w:lvlText w:val="%1."/>
      <w:lvlJc w:val="left"/>
      <w:pPr>
        <w:ind w:left="360" w:hanging="360"/>
      </w:pPr>
    </w:lvl>
  </w:abstractNum>
  <w:abstractNum w:abstractNumId="4" w15:restartNumberingAfterBreak="0">
    <w:nsid w:val="3E4946F2"/>
    <w:multiLevelType w:val="singleLevel"/>
    <w:tmpl w:val="0407000F"/>
    <w:lvl w:ilvl="0">
      <w:start w:val="1"/>
      <w:numFmt w:val="decimal"/>
      <w:lvlText w:val="%1."/>
      <w:lvlJc w:val="left"/>
      <w:pPr>
        <w:ind w:left="360" w:hanging="360"/>
      </w:pPr>
    </w:lvl>
  </w:abstractNum>
  <w:abstractNum w:abstractNumId="5" w15:restartNumberingAfterBreak="0">
    <w:nsid w:val="48FE6DA6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581744F9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5A2876E5"/>
    <w:multiLevelType w:val="multilevel"/>
    <w:tmpl w:val="26CA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9476FB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7CBE5A5A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677146860">
    <w:abstractNumId w:val="1"/>
  </w:num>
  <w:num w:numId="2" w16cid:durableId="1020817306">
    <w:abstractNumId w:val="5"/>
  </w:num>
  <w:num w:numId="3" w16cid:durableId="815101679">
    <w:abstractNumId w:val="9"/>
  </w:num>
  <w:num w:numId="4" w16cid:durableId="2010911162">
    <w:abstractNumId w:val="8"/>
  </w:num>
  <w:num w:numId="5" w16cid:durableId="1162282282">
    <w:abstractNumId w:val="6"/>
  </w:num>
  <w:num w:numId="6" w16cid:durableId="1222323224">
    <w:abstractNumId w:val="3"/>
  </w:num>
  <w:num w:numId="7" w16cid:durableId="1531992755">
    <w:abstractNumId w:val="0"/>
  </w:num>
  <w:num w:numId="8" w16cid:durableId="1260260120">
    <w:abstractNumId w:val="7"/>
  </w:num>
  <w:num w:numId="9" w16cid:durableId="1231692754">
    <w:abstractNumId w:val="4"/>
  </w:num>
  <w:num w:numId="10" w16cid:durableId="15827608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E9B"/>
    <w:rsid w:val="00045650"/>
    <w:rsid w:val="001764E3"/>
    <w:rsid w:val="001B0898"/>
    <w:rsid w:val="001B5D95"/>
    <w:rsid w:val="001D2DC0"/>
    <w:rsid w:val="001F1BCF"/>
    <w:rsid w:val="001F2646"/>
    <w:rsid w:val="00236F3A"/>
    <w:rsid w:val="00247526"/>
    <w:rsid w:val="002507F0"/>
    <w:rsid w:val="002751D5"/>
    <w:rsid w:val="00312E9B"/>
    <w:rsid w:val="00393FA4"/>
    <w:rsid w:val="003A0539"/>
    <w:rsid w:val="003B3875"/>
    <w:rsid w:val="003F23F4"/>
    <w:rsid w:val="00410552"/>
    <w:rsid w:val="00492687"/>
    <w:rsid w:val="004B6E63"/>
    <w:rsid w:val="005B442D"/>
    <w:rsid w:val="005D7798"/>
    <w:rsid w:val="006F6561"/>
    <w:rsid w:val="006F7A0B"/>
    <w:rsid w:val="0079518F"/>
    <w:rsid w:val="007C5AEB"/>
    <w:rsid w:val="008D2C51"/>
    <w:rsid w:val="008E66B3"/>
    <w:rsid w:val="008F50AE"/>
    <w:rsid w:val="009452A3"/>
    <w:rsid w:val="00954CE2"/>
    <w:rsid w:val="00956C48"/>
    <w:rsid w:val="009965BD"/>
    <w:rsid w:val="009B65D6"/>
    <w:rsid w:val="00A868FD"/>
    <w:rsid w:val="00AC1EA1"/>
    <w:rsid w:val="00B30588"/>
    <w:rsid w:val="00BB0A5D"/>
    <w:rsid w:val="00C028BB"/>
    <w:rsid w:val="00C15087"/>
    <w:rsid w:val="00C932B6"/>
    <w:rsid w:val="00D077B8"/>
    <w:rsid w:val="00D44157"/>
    <w:rsid w:val="00D447D0"/>
    <w:rsid w:val="00DB51FE"/>
    <w:rsid w:val="00DD2FD6"/>
    <w:rsid w:val="00DF2708"/>
    <w:rsid w:val="00E17348"/>
    <w:rsid w:val="00F300A6"/>
    <w:rsid w:val="00F810C7"/>
    <w:rsid w:val="00F84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213667"/>
  <w15:chartTrackingRefBased/>
  <w15:docId w15:val="{0A68D32A-7CA2-405E-AE83-AEB4DFC00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764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764E3"/>
  </w:style>
  <w:style w:type="paragraph" w:styleId="Fuzeile">
    <w:name w:val="footer"/>
    <w:basedOn w:val="Standard"/>
    <w:link w:val="FuzeileZchn"/>
    <w:uiPriority w:val="99"/>
    <w:unhideWhenUsed/>
    <w:rsid w:val="001764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764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rstin\Documents\Benutzerdefinierte%20Office-Vorlagen\PPC%20Arbeitsblatt%20mit%20Kopfzeil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15BB7-E884-45BC-9578-24502E8C88C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PPC%20Arbeitsblatt%20mit%20Kopfzeile.dotx</Template>
  <TotalTime>0</TotalTime>
  <Pages>8</Pages>
  <Words>822</Words>
  <Characters>5182</Characters>
  <Application>Microsoft Office Word</Application>
  <DocSecurity>0</DocSecurity>
  <Lines>43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Kerstin</dc:creator>
  <cp:keywords/>
  <dc:description/>
  <cp:lastModifiedBy>Marvin Ahl</cp:lastModifiedBy>
  <cp:revision>33</cp:revision>
  <dcterms:created xsi:type="dcterms:W3CDTF">2022-08-31T09:26:00Z</dcterms:created>
  <dcterms:modified xsi:type="dcterms:W3CDTF">2022-09-14T11:56:00Z</dcterms:modified>
</cp:coreProperties>
</file>